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11961" w:rsidR="00B11961" w:rsidP="54404727" w:rsidRDefault="00B11961" w14:paraId="1A9CAAB7" w14:textId="6977659C">
      <w:pPr>
        <w:pStyle w:val="Normal"/>
        <w:tabs>
          <w:tab w:val="right" w:pos="8460"/>
        </w:tabs>
        <w:rPr>
          <w:rFonts w:ascii="Noto Sans" w:hAnsi="Noto Sans" w:cs="Noto Sans"/>
          <w:b w:val="1"/>
          <w:bCs w:val="1"/>
          <w:sz w:val="32"/>
          <w:szCs w:val="32"/>
        </w:rPr>
      </w:pPr>
      <w:r w:rsidRPr="54404727" w:rsidR="5C2EA753">
        <w:rPr>
          <w:rFonts w:ascii="Noto Sans" w:hAnsi="Noto Sans" w:cs="Noto Sans"/>
          <w:b w:val="1"/>
          <w:bCs w:val="1"/>
          <w:sz w:val="32"/>
          <w:szCs w:val="32"/>
        </w:rPr>
        <w:t>Destroyed Place Recommendation</w:t>
      </w:r>
      <w:r>
        <w:tab/>
      </w:r>
      <w:r>
        <w:tab/>
      </w:r>
      <w:r w:rsidRPr="54404727" w:rsidR="6F3A1026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{{ system_reference_numbers.uuid.resourceid }}</w:t>
      </w:r>
    </w:p>
    <w:p w:rsidRPr="00B11961" w:rsidR="00B11961" w:rsidP="00B11961" w:rsidRDefault="00B11961" w14:paraId="074DDF30" w14:textId="77777777">
      <w:pPr>
        <w:pBdr>
          <w:top w:val="single" w:color="auto" w:sz="4" w:space="1"/>
        </w:pBdr>
        <w:rPr>
          <w:rFonts w:ascii="Noto Sans" w:hAnsi="Noto Sans" w:cs="Noto Sans"/>
          <w:b/>
          <w:sz w:val="18"/>
          <w:szCs w:val="18"/>
        </w:rPr>
      </w:pPr>
      <w:r w:rsidRPr="00B11961">
        <w:rPr>
          <w:rFonts w:ascii="Noto Sans" w:hAnsi="Noto Sans" w:cs="Noto Sans"/>
          <w:i/>
          <w:sz w:val="18"/>
          <w:szCs w:val="18"/>
        </w:rPr>
        <w:t>Queensland Heritage Act 1992 section 46A</w:t>
      </w:r>
    </w:p>
    <w:p w:rsidRPr="00B11961" w:rsidR="00B11961" w:rsidP="00B11961" w:rsidRDefault="00B11961" w14:paraId="5177F5F6" w14:textId="77777777">
      <w:pPr>
        <w:pBdr>
          <w:top w:val="single" w:color="auto" w:sz="4" w:space="1"/>
        </w:pBdr>
        <w:rPr>
          <w:rFonts w:ascii="Noto Sans" w:hAnsi="Noto Sans" w:cs="Noto Sans"/>
          <w:b/>
          <w:sz w:val="22"/>
          <w:szCs w:val="22"/>
        </w:rPr>
      </w:pPr>
    </w:p>
    <w:p w:rsidRPr="00B11961" w:rsidR="00B11961" w:rsidP="54404727" w:rsidRDefault="00B11961" w14:paraId="0223C56F" w14:textId="7B0D3894">
      <w:pPr>
        <w:pBdr>
          <w:top w:val="single" w:color="000000" w:sz="4" w:space="1"/>
        </w:pBdr>
        <w:rPr>
          <w:rFonts w:ascii="Noto Sans" w:hAnsi="Noto Sans" w:cs="Noto Sans"/>
          <w:sz w:val="16"/>
          <w:szCs w:val="16"/>
        </w:rPr>
      </w:pPr>
      <w:r w:rsidRPr="54404727" w:rsidR="5C2EA753">
        <w:rPr>
          <w:rFonts w:ascii="Noto Sans" w:hAnsi="Noto Sans" w:cs="Noto Sans"/>
          <w:sz w:val="16"/>
          <w:szCs w:val="16"/>
        </w:rPr>
        <w:t xml:space="preserve">Under delegation from the Chief Executive, Department of the Environment, Tourism, </w:t>
      </w:r>
      <w:r w:rsidRPr="54404727" w:rsidR="5C2EA753">
        <w:rPr>
          <w:rFonts w:ascii="Noto Sans" w:hAnsi="Noto Sans" w:cs="Noto Sans"/>
          <w:sz w:val="16"/>
          <w:szCs w:val="16"/>
        </w:rPr>
        <w:t>Science</w:t>
      </w:r>
      <w:r w:rsidRPr="54404727" w:rsidR="5C2EA753">
        <w:rPr>
          <w:rFonts w:ascii="Noto Sans" w:hAnsi="Noto Sans" w:cs="Noto Sans"/>
          <w:sz w:val="16"/>
          <w:szCs w:val="16"/>
        </w:rPr>
        <w:t xml:space="preserve"> and Innovation, and </w:t>
      </w:r>
      <w:r w:rsidRPr="54404727" w:rsidR="5C2EA753">
        <w:rPr>
          <w:rFonts w:ascii="Noto Sans" w:hAnsi="Noto Sans" w:cs="Noto Sans"/>
          <w:sz w:val="16"/>
          <w:szCs w:val="16"/>
        </w:rPr>
        <w:t>under the provisions of</w:t>
      </w:r>
      <w:r w:rsidRPr="54404727" w:rsidR="5C2EA753">
        <w:rPr>
          <w:rFonts w:ascii="Noto Sans" w:hAnsi="Noto Sans" w:cs="Noto Sans"/>
          <w:sz w:val="16"/>
          <w:szCs w:val="16"/>
        </w:rPr>
        <w:t xml:space="preserve"> </w:t>
      </w:r>
      <w:r w:rsidRPr="54404727" w:rsidR="5C2EA753">
        <w:rPr>
          <w:rFonts w:ascii="Noto Sans" w:hAnsi="Noto Sans" w:cs="Noto Sans"/>
          <w:sz w:val="16"/>
          <w:szCs w:val="16"/>
        </w:rPr>
        <w:t>s.46  of</w:t>
      </w:r>
      <w:r w:rsidRPr="54404727" w:rsidR="5C2EA753">
        <w:rPr>
          <w:rFonts w:ascii="Noto Sans" w:hAnsi="Noto Sans" w:cs="Noto Sans"/>
          <w:sz w:val="16"/>
          <w:szCs w:val="16"/>
        </w:rPr>
        <w:t xml:space="preserve"> the </w:t>
      </w:r>
      <w:r w:rsidRPr="54404727" w:rsidR="5C2EA753">
        <w:rPr>
          <w:rFonts w:ascii="Noto Sans" w:hAnsi="Noto Sans" w:cs="Noto Sans"/>
          <w:i w:val="1"/>
          <w:iCs w:val="1"/>
          <w:sz w:val="16"/>
          <w:szCs w:val="16"/>
        </w:rPr>
        <w:t>Queensland Heritage Act 1992</w:t>
      </w:r>
      <w:r w:rsidRPr="54404727" w:rsidR="5C2EA753">
        <w:rPr>
          <w:rFonts w:ascii="Noto Sans" w:hAnsi="Noto Sans" w:cs="Noto Sans"/>
          <w:sz w:val="16"/>
          <w:szCs w:val="16"/>
        </w:rPr>
        <w:t xml:space="preserve">, I, </w:t>
      </w:r>
      <w:r w:rsidRPr="54404727" w:rsidR="128ABD79">
        <w:rPr>
          <w:rFonts w:ascii="Noto Sans" w:hAnsi="Noto Sans" w:cs="Noto Sans"/>
          <w:sz w:val="16"/>
          <w:szCs w:val="16"/>
        </w:rPr>
        <w:t>[</w:t>
      </w:r>
      <w:r w:rsidRPr="54404727" w:rsidR="1837BA45">
        <w:rPr>
          <w:rFonts w:ascii="Noto Sans" w:hAnsi="Noto Sans" w:cs="Noto Sans"/>
          <w:sz w:val="16"/>
          <w:szCs w:val="16"/>
        </w:rPr>
        <w:t xml:space="preserve"> </w:t>
      </w:r>
      <w:r w:rsidRPr="54404727" w:rsidR="1837BA45">
        <w:rPr>
          <w:rFonts w:ascii="Noto Sans" w:hAnsi="Noto Sans" w:cs="Noto Sans"/>
          <w:sz w:val="16"/>
          <w:szCs w:val="16"/>
        </w:rPr>
        <w:t>chief_executive</w:t>
      </w:r>
      <w:r w:rsidRPr="54404727" w:rsidR="1837BA45">
        <w:rPr>
          <w:rFonts w:ascii="Noto Sans" w:hAnsi="Noto Sans" w:cs="Noto Sans"/>
          <w:sz w:val="16"/>
          <w:szCs w:val="16"/>
        </w:rPr>
        <w:t xml:space="preserve"> </w:t>
      </w:r>
      <w:r w:rsidRPr="54404727" w:rsidR="0A81C0F9">
        <w:rPr>
          <w:rFonts w:ascii="Noto Sans" w:hAnsi="Noto Sans" w:cs="Noto Sans"/>
          <w:sz w:val="16"/>
          <w:szCs w:val="16"/>
        </w:rPr>
        <w:t>]</w:t>
      </w:r>
      <w:r w:rsidRPr="54404727" w:rsidR="5C2EA753">
        <w:rPr>
          <w:rFonts w:ascii="Noto Sans" w:hAnsi="Noto Sans" w:cs="Noto Sans"/>
          <w:sz w:val="16"/>
          <w:szCs w:val="16"/>
        </w:rPr>
        <w:t>:</w:t>
      </w:r>
    </w:p>
    <w:p w:rsidRPr="00B11961" w:rsidR="00B11961" w:rsidP="00B11961" w:rsidRDefault="00B11961" w14:paraId="3159F410" w14:textId="77777777">
      <w:pPr>
        <w:pBdr>
          <w:top w:val="single" w:color="auto" w:sz="4" w:space="1"/>
        </w:pBdr>
        <w:rPr>
          <w:rFonts w:ascii="Noto Sans" w:hAnsi="Noto Sans" w:cs="Noto Sans"/>
          <w:b/>
          <w:sz w:val="22"/>
          <w:szCs w:val="22"/>
        </w:rPr>
      </w:pPr>
    </w:p>
    <w:p w:rsidRPr="00B11961" w:rsidR="00B11961" w:rsidP="54404727" w:rsidRDefault="00B11961" w14:paraId="62F4E141" w14:textId="77BE47AF">
      <w:pPr>
        <w:pBdr>
          <w:top w:val="single" w:color="000000" w:sz="4" w:space="1"/>
        </w:pBdr>
        <w:spacing w:line="280" w:lineRule="atLeast"/>
        <w:jc w:val="both"/>
        <w:rPr>
          <w:rFonts w:ascii="Noto Sans" w:hAnsi="Noto Sans" w:cs="Noto Sans"/>
          <w:b w:val="1"/>
          <w:bCs w:val="1"/>
          <w:sz w:val="22"/>
          <w:szCs w:val="22"/>
        </w:rPr>
      </w:pPr>
      <w:r w:rsidRPr="54404727" w:rsidR="5C2EA753">
        <w:rPr>
          <w:rFonts w:ascii="Noto Sans" w:hAnsi="Noto Sans" w:cs="Noto Sans"/>
          <w:b w:val="1"/>
          <w:bCs w:val="1"/>
          <w:sz w:val="22"/>
          <w:szCs w:val="22"/>
        </w:rPr>
        <w:t xml:space="preserve">Recommend that the State Heritage Place – </w:t>
      </w:r>
      <w:r w:rsidRPr="54404727" w:rsidR="043D7117">
        <w:rPr>
          <w:rFonts w:ascii="Noto Sans" w:hAnsi="Noto Sans" w:cs="Noto Sans"/>
          <w:b w:val="1"/>
          <w:bCs w:val="1"/>
          <w:sz w:val="22"/>
          <w:szCs w:val="22"/>
        </w:rPr>
        <w:t>{{ address.street }}, {{ address.town }}, {{ address.postcode }}</w:t>
      </w:r>
      <w:r w:rsidRPr="54404727" w:rsidR="2A3B3555">
        <w:rPr>
          <w:rFonts w:ascii="Noto Sans" w:hAnsi="Noto Sans" w:cs="Noto Sans"/>
          <w:b w:val="1"/>
          <w:bCs w:val="1"/>
          <w:sz w:val="22"/>
          <w:szCs w:val="22"/>
        </w:rPr>
        <w:t xml:space="preserve"> </w:t>
      </w:r>
      <w:r w:rsidRPr="54404727" w:rsidR="5C2EA753">
        <w:rPr>
          <w:rFonts w:ascii="Noto Sans" w:hAnsi="Noto Sans" w:cs="Noto Sans"/>
          <w:b w:val="1"/>
          <w:bCs w:val="1"/>
          <w:sz w:val="22"/>
          <w:szCs w:val="22"/>
        </w:rPr>
        <w:t xml:space="preserve">– be removed from the Queensland Heritage Register because it has been destroyed and no longer satisfies any of the cultural heritage criteria contained in s.35 of the </w:t>
      </w:r>
      <w:r w:rsidRPr="54404727" w:rsidR="5C2EA753">
        <w:rPr>
          <w:rFonts w:ascii="Noto Sans" w:hAnsi="Noto Sans" w:cs="Noto Sans"/>
          <w:b w:val="1"/>
          <w:bCs w:val="1"/>
          <w:i w:val="1"/>
          <w:iCs w:val="1"/>
          <w:sz w:val="22"/>
          <w:szCs w:val="22"/>
        </w:rPr>
        <w:t>Queensland Heritage Act 1992</w:t>
      </w:r>
      <w:r w:rsidRPr="54404727" w:rsidR="5C2EA753">
        <w:rPr>
          <w:rFonts w:ascii="Noto Sans" w:hAnsi="Noto Sans" w:cs="Noto Sans"/>
          <w:b w:val="1"/>
          <w:bCs w:val="1"/>
          <w:sz w:val="22"/>
          <w:szCs w:val="22"/>
        </w:rPr>
        <w:t>.</w:t>
      </w:r>
    </w:p>
    <w:p w:rsidRPr="00B11961" w:rsidR="00B11961" w:rsidP="00B11961" w:rsidRDefault="00B11961" w14:paraId="67726A7B" w14:textId="77777777">
      <w:pPr>
        <w:pBdr>
          <w:bottom w:val="dotted" w:color="auto" w:sz="4" w:space="1"/>
        </w:pBdr>
        <w:spacing w:before="600"/>
        <w:jc w:val="both"/>
        <w:rPr>
          <w:rFonts w:ascii="Noto Sans" w:hAnsi="Noto Sans" w:cs="Noto Sans"/>
          <w:sz w:val="16"/>
          <w:szCs w:val="16"/>
        </w:rPr>
      </w:pPr>
      <w:r w:rsidRPr="00B11961">
        <w:rPr>
          <w:rFonts w:ascii="Noto Sans" w:hAnsi="Noto Sans" w:cs="Noto Sans"/>
          <w:sz w:val="16"/>
          <w:szCs w:val="16"/>
        </w:rPr>
        <w:t xml:space="preserve">                                                                                                                             Recommendation</w:t>
      </w:r>
      <w:r w:rsidRPr="00B11961">
        <w:rPr>
          <w:rFonts w:ascii="Noto Sans" w:hAnsi="Noto Sans" w:cs="Noto Sans"/>
          <w:sz w:val="20"/>
          <w:szCs w:val="20"/>
        </w:rPr>
        <w:t xml:space="preserve"> </w:t>
      </w:r>
      <w:r w:rsidRPr="00B11961">
        <w:rPr>
          <w:rFonts w:ascii="Noto Sans" w:hAnsi="Noto Sans" w:cs="Noto Sans"/>
          <w:sz w:val="16"/>
          <w:szCs w:val="16"/>
        </w:rPr>
        <w:t xml:space="preserve">Date: [recommendation date] </w:t>
      </w:r>
    </w:p>
    <w:p w:rsidRPr="00B11961" w:rsidR="00B11961" w:rsidP="00B11961" w:rsidRDefault="00B11961" w14:paraId="2B6BD1CB" w14:textId="3B1A1914">
      <w:pPr>
        <w:jc w:val="both"/>
        <w:rPr>
          <w:rFonts w:ascii="Noto Sans" w:hAnsi="Noto Sans" w:cs="Noto Sans"/>
          <w:sz w:val="16"/>
          <w:szCs w:val="16"/>
        </w:rPr>
      </w:pPr>
      <w:r w:rsidRPr="54404727" w:rsidR="5C2EA753">
        <w:rPr>
          <w:rFonts w:ascii="Noto Sans" w:hAnsi="Noto Sans" w:cs="Noto Sans"/>
          <w:sz w:val="16"/>
          <w:szCs w:val="16"/>
        </w:rPr>
        <w:t xml:space="preserve">Delegate name/position: </w:t>
      </w:r>
      <w:r w:rsidRPr="54404727" w:rsidR="0C9D7F63">
        <w:rPr>
          <w:rFonts w:ascii="Noto Sans" w:hAnsi="Noto Sans" w:cs="Noto Sans"/>
          <w:sz w:val="16"/>
          <w:szCs w:val="16"/>
        </w:rPr>
        <w:t>[</w:t>
      </w:r>
      <w:r w:rsidRPr="54404727" w:rsidR="04BF1F87">
        <w:rPr>
          <w:rFonts w:ascii="Noto Sans" w:hAnsi="Noto Sans" w:cs="Noto Sans"/>
          <w:sz w:val="16"/>
          <w:szCs w:val="16"/>
        </w:rPr>
        <w:t xml:space="preserve"> </w:t>
      </w:r>
      <w:r w:rsidRPr="54404727" w:rsidR="04BF1F87">
        <w:rPr>
          <w:rFonts w:ascii="Noto Sans" w:hAnsi="Noto Sans" w:cs="Noto Sans"/>
          <w:sz w:val="16"/>
          <w:szCs w:val="16"/>
        </w:rPr>
        <w:t>ch</w:t>
      </w:r>
      <w:r w:rsidRPr="54404727" w:rsidR="04BF1F87">
        <w:rPr>
          <w:rFonts w:ascii="Noto Sans" w:hAnsi="Noto Sans" w:cs="Noto Sans"/>
          <w:sz w:val="16"/>
          <w:szCs w:val="16"/>
        </w:rPr>
        <w:t>ief_executive</w:t>
      </w:r>
      <w:r w:rsidRPr="54404727" w:rsidR="04BF1F87">
        <w:rPr>
          <w:rFonts w:ascii="Noto Sans" w:hAnsi="Noto Sans" w:cs="Noto Sans"/>
          <w:sz w:val="16"/>
          <w:szCs w:val="16"/>
        </w:rPr>
        <w:t xml:space="preserve"> </w:t>
      </w:r>
      <w:r w:rsidRPr="54404727" w:rsidR="2B2B521B">
        <w:rPr>
          <w:rFonts w:ascii="Noto Sans" w:hAnsi="Noto Sans" w:cs="Noto Sans"/>
          <w:sz w:val="16"/>
          <w:szCs w:val="16"/>
        </w:rPr>
        <w:t>]</w:t>
      </w:r>
    </w:p>
    <w:p w:rsidRPr="00B11961" w:rsidR="00B11961" w:rsidP="00B11961" w:rsidRDefault="00B11961" w14:paraId="625C1BCE" w14:textId="77777777">
      <w:pPr>
        <w:pBdr>
          <w:top w:val="single" w:color="auto" w:sz="4" w:space="1"/>
        </w:pBdr>
        <w:rPr>
          <w:rFonts w:ascii="Noto Sans" w:hAnsi="Noto Sans" w:cs="Noto Sans"/>
          <w:sz w:val="4"/>
          <w:szCs w:val="4"/>
        </w:rPr>
      </w:pPr>
    </w:p>
    <w:p w:rsidRPr="00B11961" w:rsidR="00B11961" w:rsidP="0E74F3B2" w:rsidRDefault="00B11961" w14:paraId="596C8880" w14:noSpellErr="1" w14:textId="3A4C7EE6">
      <w:pPr>
        <w:pStyle w:val="Normal"/>
        <w:pBdr>
          <w:top w:val="single" w:color="FF000000" w:sz="4" w:space="1"/>
        </w:pBdr>
        <w:spacing w:before="60" w:after="60"/>
        <w:rPr>
          <w:rFonts w:ascii="Noto Sans" w:hAnsi="Noto Sans" w:cs="Noto Sans"/>
          <w:sz w:val="4"/>
          <w:szCs w:val="4"/>
        </w:r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10485"/>
      </w:tblGrid>
      <w:tr w:rsidR="0E74F3B2" w:rsidTr="54404727" w14:paraId="5AC87504">
        <w:trPr>
          <w:trHeight w:val="300"/>
        </w:trPr>
        <w:tc>
          <w:tcPr>
            <w:tcW w:w="10485" w:type="dxa"/>
            <w:tcMar/>
          </w:tcPr>
          <w:p w:rsidR="3D65149E" w:rsidP="54404727" w:rsidRDefault="3D65149E" w14:paraId="0E59872D" w14:textId="575D958C">
            <w:pPr>
              <w:widowControl w:val="1"/>
              <w:spacing w:before="0" w:after="0" w:line="240" w:lineRule="auto"/>
              <w:ind w:left="0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 w:rsidRPr="54404727" w:rsidR="686C271F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{{ main_image.image | to_image(width=75, height=75, anchor=paragraph) }}</w:t>
            </w:r>
          </w:p>
        </w:tc>
      </w:tr>
      <w:tr w:rsidR="0E74F3B2" w:rsidTr="54404727" w14:paraId="33E890DB">
        <w:trPr>
          <w:trHeight w:val="300"/>
        </w:trPr>
        <w:tc>
          <w:tcPr>
            <w:tcW w:w="10485" w:type="dxa"/>
            <w:tcMar/>
          </w:tcPr>
          <w:p w:rsidR="3D65149E" w:rsidP="54404727" w:rsidRDefault="3D65149E" w14:paraId="716AFE49" w14:textId="4BC270A7">
            <w:pPr>
              <w:widowControl w:val="1"/>
              <w:spacing w:before="0" w:after="0" w:afterAutospacing="off" w:line="240" w:lineRule="auto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 w:rsidRPr="54404727" w:rsidR="686C271F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Figure 1: {{ main_image.alt_text }}</w:t>
            </w:r>
          </w:p>
        </w:tc>
      </w:tr>
    </w:tbl>
    <w:p w:rsidR="0E74F3B2" w:rsidP="0E74F3B2" w:rsidRDefault="0E74F3B2" w14:paraId="10DEA525" w14:textId="0349F877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center"/>
        <w:rPr>
          <w:rFonts w:ascii="Noto Sans" w:hAnsi="Noto Sans" w:cs="Noto Sans"/>
          <w:sz w:val="18"/>
          <w:szCs w:val="18"/>
        </w:rPr>
      </w:pPr>
    </w:p>
    <w:tbl>
      <w:tblPr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127"/>
        <w:gridCol w:w="2315"/>
        <w:gridCol w:w="2315"/>
        <w:gridCol w:w="2315"/>
      </w:tblGrid>
      <w:tr w:rsidRPr="00B11961" w:rsidR="00B11961" w:rsidTr="54404727" w14:paraId="3E536D90" w14:textId="77777777">
        <w:trPr>
          <w:trHeight w:val="945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B11961" w:rsidR="00B11961" w:rsidP="00236E3E" w:rsidRDefault="00B11961" w14:paraId="15B3360D" w14:textId="77777777">
            <w:pPr>
              <w:spacing w:before="120" w:line="480" w:lineRule="auto"/>
              <w:ind w:left="-108"/>
              <w:rPr>
                <w:rFonts w:ascii="Noto Sans" w:hAnsi="Noto Sans" w:cs="Noto Sans"/>
                <w:b/>
              </w:rPr>
            </w:pPr>
            <w:r w:rsidRPr="00B11961">
              <w:rPr>
                <w:rFonts w:ascii="Noto Sans" w:hAnsi="Noto Sans" w:cs="Noto Sans"/>
                <w:b/>
              </w:rPr>
              <w:t>Place name</w:t>
            </w:r>
          </w:p>
        </w:tc>
        <w:tc>
          <w:tcPr>
            <w:tcW w:w="6945" w:type="dxa"/>
            <w:gridSpan w:val="3"/>
            <w:tcBorders>
              <w:right w:val="nil"/>
            </w:tcBorders>
            <w:tcMar/>
          </w:tcPr>
          <w:p w:rsidRPr="00B11961" w:rsidR="00B11961" w:rsidP="54404727" w:rsidRDefault="00B11961" w14:paraId="172D4241" w14:textId="398A3519">
            <w:pPr>
              <w:widowControl w:val="1"/>
              <w:spacing w:before="120" w:beforeAutospacing="off" w:after="120" w:line="252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54404727" w:rsidR="5FD0770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{% for monument in </w:t>
            </w:r>
            <w:r w:rsidRPr="54404727" w:rsidR="5FD0770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monument_names</w:t>
            </w:r>
            <w:r w:rsidRPr="54404727" w:rsidR="5FD0770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54404727" w:rsidR="5FD0770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54404727" w:rsidR="5FD0770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if </w:t>
            </w:r>
            <w:r w:rsidRPr="54404727" w:rsidR="5FD0770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monument.monument_name_use_type</w:t>
            </w:r>
            <w:r w:rsidRPr="54404727" w:rsidR="5FD0770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== 'Primary' </w:t>
            </w:r>
            <w:r w:rsidRPr="54404727" w:rsidR="5FD0770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54404727" w:rsidR="5FD0770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{ </w:t>
            </w:r>
            <w:r w:rsidRPr="54404727" w:rsidR="5FD0770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monument.monument_name</w:t>
            </w:r>
            <w:r w:rsidRPr="54404727" w:rsidR="5FD0770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}}{% endif </w:t>
            </w:r>
            <w:r w:rsidRPr="54404727" w:rsidR="5FD0770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54404727" w:rsidR="5FD0770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54404727" w:rsidR="5FD0770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54404727" w:rsidR="5FD0770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</w:tr>
      <w:tr w:rsidRPr="00B11961" w:rsidR="00B11961" w:rsidTr="54404727" w14:paraId="34C24CCA" w14:textId="77777777">
        <w:trPr>
          <w:trHeight w:val="795"/>
        </w:trPr>
        <w:tc>
          <w:tcPr>
            <w:tcW w:w="2127" w:type="dxa"/>
            <w:tcBorders>
              <w:left w:val="nil"/>
            </w:tcBorders>
            <w:tcMar/>
          </w:tcPr>
          <w:p w:rsidRPr="00B11961" w:rsidR="00B11961" w:rsidP="00236E3E" w:rsidRDefault="00B11961" w14:paraId="219EFEC3" w14:textId="77777777">
            <w:pPr>
              <w:spacing w:before="120"/>
              <w:ind w:left="-108"/>
              <w:rPr>
                <w:rFonts w:ascii="Noto Sans" w:hAnsi="Noto Sans" w:cs="Noto Sans"/>
                <w:b/>
              </w:rPr>
            </w:pPr>
            <w:r w:rsidRPr="00B11961">
              <w:rPr>
                <w:rFonts w:ascii="Noto Sans" w:hAnsi="Noto Sans" w:cs="Noto Sans"/>
                <w:b/>
              </w:rPr>
              <w:t xml:space="preserve">Address  </w:t>
            </w:r>
          </w:p>
          <w:p w:rsidRPr="00B11961" w:rsidR="00B11961" w:rsidP="0E74F3B2" w:rsidRDefault="00B11961" w14:paraId="4BE43C5A" w14:textId="0036B58C">
            <w:pPr>
              <w:spacing w:before="120" w:line="480" w:lineRule="auto"/>
              <w:ind w:left="-108"/>
              <w:rPr>
                <w:rFonts w:ascii="Noto Sans" w:hAnsi="Noto Sans" w:cs="Noto Sans"/>
                <w:b w:val="1"/>
                <w:bCs w:val="1"/>
              </w:rPr>
            </w:pPr>
            <w:r w:rsidRPr="0E74F3B2" w:rsidR="5C2EA753">
              <w:rPr>
                <w:rFonts w:ascii="Noto Sans" w:hAnsi="Noto Sans" w:cs="Noto Sans"/>
                <w:b w:val="1"/>
                <w:bCs w:val="1"/>
              </w:rPr>
              <w:t>LGA</w:t>
            </w:r>
          </w:p>
        </w:tc>
        <w:tc>
          <w:tcPr>
            <w:tcW w:w="6945" w:type="dxa"/>
            <w:gridSpan w:val="3"/>
            <w:tcBorders>
              <w:right w:val="nil"/>
            </w:tcBorders>
            <w:tcMar/>
          </w:tcPr>
          <w:p w:rsidRPr="00B11961" w:rsidR="00B11961" w:rsidP="54404727" w:rsidRDefault="00B11961" w14:paraId="7BBF6A89" w14:textId="23AE896B">
            <w:pPr>
              <w:widowControl w:val="1"/>
              <w:spacing w:before="120" w:beforeAutospacing="off" w:after="120" w:afterAutospacing="off" w:line="252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54404727" w:rsidR="25BA209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address.street }}, {{ address.town }}, {{ address.postcode }}</w:t>
            </w:r>
          </w:p>
          <w:p w:rsidRPr="00B11961" w:rsidR="00B11961" w:rsidP="54404727" w:rsidRDefault="00B11961" w14:paraId="0DEC13DA" w14:textId="54C3D1D9">
            <w:pPr>
              <w:widowControl w:val="1"/>
              <w:spacing w:before="120" w:after="120" w:line="252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54404727" w:rsidR="25BA209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w:rsidRPr="00B11961" w:rsidR="00B11961" w:rsidTr="54404727" w14:paraId="5A7CBB39" w14:textId="77777777">
        <w:trPr>
          <w:trHeight w:val="397" w:hRule="exact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B11961" w:rsidR="00B11961" w:rsidP="00236E3E" w:rsidRDefault="00B11961" w14:paraId="1D08BCDF" w14:textId="77777777">
            <w:pPr>
              <w:spacing w:before="120" w:line="480" w:lineRule="auto"/>
              <w:ind w:left="-108"/>
              <w:rPr>
                <w:rFonts w:ascii="Noto Sans" w:hAnsi="Noto Sans" w:cs="Noto Sans"/>
                <w:b/>
              </w:rPr>
            </w:pPr>
            <w:r w:rsidRPr="00B11961">
              <w:rPr>
                <w:rFonts w:ascii="Noto Sans" w:hAnsi="Noto Sans" w:cs="Noto Sans"/>
                <w:b/>
              </w:rPr>
              <w:t>RPD</w:t>
            </w:r>
          </w:p>
        </w:tc>
        <w:tc>
          <w:tcPr>
            <w:tcW w:w="2315" w:type="dxa"/>
            <w:tcBorders>
              <w:right w:val="nil"/>
            </w:tcBorders>
            <w:tcMar/>
          </w:tcPr>
          <w:p w:rsidRPr="00B11961" w:rsidR="00B11961" w:rsidP="54404727" w:rsidRDefault="00B11961" w14:paraId="73428888" w14:textId="070F2D7A">
            <w:pPr>
              <w:widowControl w:val="1"/>
              <w:spacing w:before="120" w:after="24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</w:p>
        </w:tc>
        <w:tc>
          <w:tcPr>
            <w:tcW w:w="2315" w:type="dxa"/>
            <w:tcBorders>
              <w:right w:val="nil"/>
            </w:tcBorders>
            <w:tcMar/>
          </w:tcPr>
          <w:p w:rsidR="7D1B0879" w:rsidP="54404727" w:rsidRDefault="7D1B0879" w14:paraId="54D3D296" w14:textId="487D3589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</w:p>
        </w:tc>
        <w:tc>
          <w:tcPr>
            <w:tcW w:w="2315" w:type="dxa"/>
            <w:tcBorders>
              <w:right w:val="nil"/>
            </w:tcBorders>
            <w:tcMar/>
          </w:tcPr>
          <w:p w:rsidR="7D1B0879" w:rsidP="54404727" w:rsidRDefault="7D1B0879" w14:paraId="1F5E6474" w14:textId="15F008FA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</w:p>
        </w:tc>
      </w:tr>
    </w:tbl>
    <w:p w:rsidR="291CC791" w:rsidP="291CC791" w:rsidRDefault="291CC791" w14:paraId="4BCB7E31" w14:textId="1D2DFC75">
      <w:pPr>
        <w:pStyle w:val="Normal"/>
        <w:spacing w:before="360" w:after="120"/>
        <w:rPr>
          <w:rFonts w:ascii="Noto Sans" w:hAnsi="Noto Sans" w:cs="Noto Sans"/>
          <w:b w:val="1"/>
          <w:bCs w:val="1"/>
          <w:sz w:val="22"/>
          <w:szCs w:val="22"/>
        </w:rPr>
      </w:pPr>
    </w:p>
    <w:p w:rsidRPr="00B11961" w:rsidR="00B11961" w:rsidP="291CC791" w:rsidRDefault="00B11961" w14:paraId="7E27503F" w14:textId="56940C60">
      <w:pPr>
        <w:pStyle w:val="Normal"/>
        <w:spacing w:before="360" w:after="120"/>
        <w:rPr>
          <w:rFonts w:ascii="Noto Sans" w:hAnsi="Noto Sans" w:cs="Noto Sans"/>
          <w:b w:val="1"/>
          <w:bCs w:val="1"/>
          <w:sz w:val="22"/>
          <w:szCs w:val="22"/>
        </w:rPr>
      </w:pPr>
      <w:r w:rsidRPr="54404727" w:rsidR="16E129F1">
        <w:rPr>
          <w:rFonts w:ascii="Noto Sans" w:hAnsi="Noto Sans" w:cs="Noto Sans"/>
          <w:b w:val="1"/>
          <w:bCs w:val="1"/>
          <w:sz w:val="22"/>
          <w:szCs w:val="22"/>
        </w:rPr>
        <w:t xml:space="preserve">No longer applicable </w:t>
      </w:r>
      <w:r w:rsidRPr="54404727" w:rsidR="16E129F1">
        <w:rPr>
          <w:rFonts w:ascii="Noto Sans" w:hAnsi="Noto Sans" w:cs="Noto Sans"/>
          <w:b w:val="1"/>
          <w:bCs w:val="1"/>
          <w:sz w:val="22"/>
          <w:szCs w:val="22"/>
        </w:rPr>
        <w:t>Cultural Heritage</w:t>
      </w:r>
      <w:r w:rsidRPr="54404727" w:rsidR="16E129F1">
        <w:rPr>
          <w:rFonts w:ascii="Noto Sans" w:hAnsi="Noto Sans" w:cs="Noto Sans"/>
          <w:b w:val="1"/>
          <w:bCs w:val="1"/>
          <w:sz w:val="22"/>
          <w:szCs w:val="22"/>
        </w:rPr>
        <w:t xml:space="preserve"> Criteria</w:t>
      </w:r>
      <w:smartTag w:uri="urn:schemas-microsoft-com:office:smarttags" w:element="PersonName"/>
    </w:p>
    <w:p w:rsidR="291CC791" w:rsidP="54404727" w:rsidRDefault="291CC791" w14:paraId="24C54C8C" w14:textId="1465B122">
      <w:pPr>
        <w:pStyle w:val="Normal"/>
        <w:rPr>
          <w:rFonts w:ascii="Noto Sans" w:hAnsi="Noto Sans" w:cs="Noto Sans"/>
          <w:b w:val="1"/>
          <w:bCs w:val="1"/>
          <w:sz w:val="32"/>
          <w:szCs w:val="32"/>
        </w:rPr>
      </w:pPr>
      <w:r w:rsidRPr="54404727" w:rsidR="10104A59">
        <w:rPr>
          <w:rFonts w:ascii="Noto Sans" w:hAnsi="Noto Sans" w:cs="Noto Sans"/>
          <w:b w:val="1"/>
          <w:bCs w:val="1"/>
          <w:sz w:val="32"/>
          <w:szCs w:val="32"/>
        </w:rPr>
        <w:t>{% set criteria_letters = [] %}{% for criterion in designation_and_protection_assignment if criterion.local_heritage_list_criteria_type %}{% if criteria_letters.append(criterion.local_heritage_list_criteria_type[0]|lower) %}{% endif %}{% endfor %}{% for label in ['a','b','c','d','e','f','g','h'] -%}{% if label in criteria_letters %}{{ label }} ☑{% else %}{{ label }} ☐{% endif %} {% endfor %}</w:t>
      </w:r>
    </w:p>
    <w:p w:rsidR="291CC791" w:rsidP="291CC791" w:rsidRDefault="291CC791" w14:paraId="21D91BF4" w14:textId="60ED7A0B">
      <w:pPr>
        <w:pStyle w:val="Normal"/>
        <w:rPr>
          <w:rFonts w:ascii="Noto Sans" w:hAnsi="Noto Sans" w:cs="Noto Sans"/>
          <w:b w:val="1"/>
          <w:bCs w:val="1"/>
          <w:sz w:val="32"/>
          <w:szCs w:val="32"/>
        </w:rPr>
      </w:pPr>
    </w:p>
    <w:p w:rsidRPr="00B11961" w:rsidR="00B11961" w:rsidP="0E74F3B2" w:rsidRDefault="00B11961" w14:paraId="61833427" w14:textId="6B247E2D">
      <w:pPr>
        <w:pStyle w:val="Normal"/>
        <w:rPr>
          <w:rFonts w:ascii="Noto Sans" w:hAnsi="Noto Sans" w:cs="Noto Sans"/>
          <w:b w:val="1"/>
          <w:bCs w:val="1"/>
          <w:sz w:val="32"/>
          <w:szCs w:val="32"/>
        </w:rPr>
      </w:pPr>
      <w:r w:rsidRPr="5DC66CCF" w:rsidR="5C2EA753">
        <w:rPr>
          <w:rFonts w:ascii="Noto Sans" w:hAnsi="Noto Sans" w:cs="Noto Sans"/>
          <w:b w:val="1"/>
          <w:bCs w:val="1"/>
          <w:sz w:val="32"/>
          <w:szCs w:val="32"/>
        </w:rPr>
        <w:t>Assessment of significance</w:t>
      </w:r>
    </w:p>
    <w:p w:rsidRPr="00B11961" w:rsidR="00B11961" w:rsidP="00B11961" w:rsidRDefault="00B11961" w14:paraId="0174A78B" w14:textId="77777777">
      <w:pPr>
        <w:rPr>
          <w:rFonts w:ascii="Noto Sans" w:hAnsi="Noto Sans" w:cs="Noto Sans"/>
        </w:rPr>
      </w:pPr>
    </w:p>
    <w:p w:rsidRPr="00B11961" w:rsidR="00B11961" w:rsidP="0E74F3B2" w:rsidRDefault="00B11961" w14:paraId="734C3E22" w14:textId="7FA28B17">
      <w:pPr>
        <w:rPr>
          <w:rFonts w:ascii="Noto Sans" w:hAnsi="Noto Sans" w:cs="Noto Sans"/>
        </w:rPr>
      </w:pPr>
      <w:smartTag w:uri="urn:schemas-microsoft-com:office:smarttags" w:element="PersonName">
        <w:r w:rsidRPr="0E74F3B2" w:rsidR="5C2EA753">
          <w:rPr>
            <w:rFonts w:ascii="Noto Sans" w:hAnsi="Noto Sans" w:cs="Noto Sans"/>
            <w:b w:val="1"/>
            <w:bCs w:val="1"/>
            <w:sz w:val="28"/>
            <w:szCs w:val="28"/>
          </w:rPr>
          <w:t>Cultural Heritage</w:t>
        </w:r>
        <w:r w:rsidRPr="0E74F3B2" w:rsidR="5C2EA753">
          <w:rPr>
            <w:rFonts w:ascii="Noto Sans" w:hAnsi="Noto Sans" w:cs="Noto Sans"/>
            <w:b w:val="1"/>
            <w:bCs w:val="1"/>
            <w:sz w:val="28"/>
            <w:szCs w:val="28"/>
          </w:rPr>
          <w:t xml:space="preserve"> Criteria</w:t>
        </w:r>
      </w:smartTag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A0" w:firstRow="1" w:lastRow="0" w:firstColumn="1" w:lastColumn="0" w:noHBand="0" w:noVBand="0"/>
      </w:tblPr>
      <w:tblGrid>
        <w:gridCol w:w="2685"/>
        <w:gridCol w:w="7365"/>
      </w:tblGrid>
      <w:tr w:rsidR="0E74F3B2" w:rsidTr="54404727" w14:paraId="6CCE7530">
        <w:trPr>
          <w:trHeight w:val="300"/>
        </w:trPr>
        <w:tc>
          <w:tcPr>
            <w:tcW w:w="2685" w:type="dxa"/>
            <w:tcBorders>
              <w:bottom w:val="single" w:color="B5B5B5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54404727" w:rsidRDefault="0E74F3B2" w14:paraId="51A1DC3B" w14:textId="4D755371">
            <w:pPr>
              <w:pStyle w:val="Normal"/>
              <w:widowControl w:val="1"/>
              <w:spacing w:before="120" w:after="120" w:line="252" w:lineRule="auto"/>
            </w:pPr>
            <w:r w:rsidRPr="54404727" w:rsidR="70C638FE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{%tr for criterion in designation_and_protection_assignment if criterion.local_heritage_list_criteria_type %}</w:t>
            </w:r>
          </w:p>
        </w:tc>
        <w:tc>
          <w:tcPr>
            <w:tcW w:w="7365" w:type="dxa"/>
            <w:tcBorders>
              <w:left w:val="single" w:color="B5B5B5" w:sz="6"/>
              <w:bottom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6DCCE53C" w14:textId="287E4F67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</w:rPr>
            </w:pPr>
            <w:r w:rsidRPr="0E74F3B2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</w:p>
        </w:tc>
      </w:tr>
      <w:tr w:rsidR="0E74F3B2" w:rsidTr="54404727" w14:paraId="734BA23E">
        <w:trPr>
          <w:trHeight w:val="555"/>
        </w:trPr>
        <w:tc>
          <w:tcPr>
            <w:tcW w:w="2685" w:type="dxa"/>
            <w:vMerge w:val="restart"/>
            <w:tcBorders>
              <w:top w:val="single" w:color="B5B5B5" w:sz="6"/>
              <w:bottom w:val="single" w:color="B5B5B5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54404727" w:rsidRDefault="0E74F3B2" w14:paraId="435DCBA0" w14:textId="48F63374">
            <w:pPr>
              <w:widowControl w:val="1"/>
              <w:spacing w:before="120" w:after="120" w:line="252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4404727" w:rsidR="47FCDA97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criterion.local_heritage_list_criteria_type[0] == ‘A’ %}criterion a</w:t>
            </w:r>
          </w:p>
          <w:p w:rsidR="0E74F3B2" w:rsidP="54404727" w:rsidRDefault="0E74F3B2" w14:paraId="43C3FECE" w14:textId="16D111A9">
            <w:pPr>
              <w:widowControl w:val="1"/>
              <w:spacing w:before="120" w:after="120" w:line="252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4404727" w:rsidR="47FCDA9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 w:rsidRPr="54404727" w:rsidR="47FCDA97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‘B’ %}criterion b</w:t>
            </w:r>
          </w:p>
          <w:p w:rsidR="0E74F3B2" w:rsidP="54404727" w:rsidRDefault="0E74F3B2" w14:paraId="1DF112B4" w14:textId="05D09B38">
            <w:pPr>
              <w:widowControl w:val="1"/>
              <w:spacing w:before="120" w:after="120" w:line="252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4404727" w:rsidR="47FCDA9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 w:rsidRPr="54404727" w:rsidR="47FCDA97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‘C’ %}criterion c</w:t>
            </w:r>
          </w:p>
          <w:p w:rsidR="0E74F3B2" w:rsidP="54404727" w:rsidRDefault="0E74F3B2" w14:paraId="2F9C5055" w14:textId="3D7D14B4">
            <w:pPr>
              <w:widowControl w:val="1"/>
              <w:spacing w:before="120" w:after="120" w:line="252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4404727" w:rsidR="47FCDA9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 w:rsidRPr="54404727" w:rsidR="47FCDA97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‘D’ %}criterion d</w:t>
            </w:r>
          </w:p>
          <w:p w:rsidR="0E74F3B2" w:rsidP="54404727" w:rsidRDefault="0E74F3B2" w14:paraId="766C182B" w14:textId="1F61DF9F">
            <w:pPr>
              <w:widowControl w:val="1"/>
              <w:spacing w:before="120" w:after="120" w:line="252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4404727" w:rsidR="47FCDA9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 w:rsidRPr="54404727" w:rsidR="47FCDA97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‘E’ %}criterion e</w:t>
            </w:r>
          </w:p>
          <w:p w:rsidR="0E74F3B2" w:rsidP="54404727" w:rsidRDefault="0E74F3B2" w14:paraId="08000A23" w14:textId="20DB8BE9">
            <w:pPr>
              <w:widowControl w:val="1"/>
              <w:spacing w:before="120" w:after="120" w:line="252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4404727" w:rsidR="47FCDA9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 w:rsidRPr="54404727" w:rsidR="47FCDA97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‘F’ %}criterion f</w:t>
            </w:r>
          </w:p>
          <w:p w:rsidR="0E74F3B2" w:rsidP="54404727" w:rsidRDefault="0E74F3B2" w14:paraId="661C8C9B" w14:textId="3D7CD6E2">
            <w:pPr>
              <w:widowControl w:val="1"/>
              <w:spacing w:before="120" w:after="120" w:line="252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4404727" w:rsidR="47FCDA9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 w:rsidRPr="54404727" w:rsidR="47FCDA97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‘G’ %}criterion g</w:t>
            </w:r>
          </w:p>
          <w:p w:rsidR="0E74F3B2" w:rsidP="54404727" w:rsidRDefault="0E74F3B2" w14:paraId="5A617245" w14:textId="68E95C0D">
            <w:pPr>
              <w:widowControl w:val="1"/>
              <w:spacing w:before="120" w:after="120" w:line="252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4404727" w:rsidR="47FCDA9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 w:rsidRPr="54404727" w:rsidR="47FCDA97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‘H’ %}criterion h</w:t>
            </w:r>
          </w:p>
          <w:p w:rsidR="0E74F3B2" w:rsidP="54404727" w:rsidRDefault="0E74F3B2" w14:paraId="4AF23D52" w14:textId="01FD8A41">
            <w:pPr>
              <w:widowControl w:val="1"/>
              <w:spacing w:before="120" w:after="120" w:line="252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4404727" w:rsidR="47FCDA9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the place has a special association with the life or work of a particular person, </w:t>
            </w:r>
            <w:r w:rsidRPr="54404727" w:rsidR="47FCDA9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group</w:t>
            </w:r>
            <w:r w:rsidRPr="54404727" w:rsidR="47FCDA9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or organisation of importance in Queensland’s </w:t>
            </w:r>
            <w:r w:rsidRPr="54404727" w:rsidR="47FCDA9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history{</w:t>
            </w:r>
            <w:r w:rsidRPr="54404727" w:rsidR="47FCDA97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% endif %}</w:t>
            </w:r>
          </w:p>
        </w:tc>
        <w:tc>
          <w:tcPr>
            <w:tcW w:w="7365" w:type="dxa"/>
            <w:tcBorders>
              <w:top w:val="single" w:color="B5B5B5" w:sz="6"/>
              <w:left w:val="single" w:color="B5B5B5" w:sz="6"/>
              <w:bottom w:val="single" w:color="000000" w:themeColor="accent1" w:sz="12"/>
            </w:tcBorders>
            <w:tcMar>
              <w:left w:w="105" w:type="dxa"/>
              <w:right w:w="105" w:type="dxa"/>
            </w:tcMar>
            <w:vAlign w:val="top"/>
          </w:tcPr>
          <w:p w:rsidR="0E74F3B2" w:rsidP="54404727" w:rsidRDefault="0E74F3B2" w14:paraId="3AB39812" w14:textId="425BCABD">
            <w:pPr>
              <w:widowControl w:val="1"/>
              <w:spacing w:before="120" w:after="120" w:line="252" w:lineRule="auto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4404727" w:rsidR="47FCDA9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criterion.designation_names.designation_name | mark2html %}</w:t>
            </w:r>
          </w:p>
          <w:p w:rsidR="0E74F3B2" w:rsidP="54404727" w:rsidRDefault="0E74F3B2" w14:paraId="48451C22" w14:textId="53587CDC">
            <w:pPr>
              <w:widowControl w:val="1"/>
              <w:spacing w:before="120" w:after="120" w:line="252" w:lineRule="auto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4404727" w:rsidR="47FCDA9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{% for mt in para </w:t>
            </w:r>
            <w:r w:rsidRPr="54404727" w:rsidR="47FCDA9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%}{</w:t>
            </w:r>
            <w:r w:rsidRPr="54404727" w:rsidR="47FCDA9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{r mt</w:t>
            </w:r>
            <w:r w:rsidRPr="54404727" w:rsidR="47FCDA9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}}{</w:t>
            </w:r>
            <w:r w:rsidRPr="54404727" w:rsidR="47FCDA9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54404727" w:rsidR="47FCDA9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endfor</w:t>
            </w:r>
            <w:r w:rsidRPr="54404727" w:rsidR="47FCDA9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54404727" w:rsidR="47FCDA9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%}{</w:t>
            </w:r>
            <w:r w:rsidRPr="54404727" w:rsidR="47FCDA9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54404727" w:rsidR="47FCDA9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endfor</w:t>
            </w:r>
            <w:r w:rsidRPr="54404727" w:rsidR="47FCDA9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%}</w:t>
            </w:r>
          </w:p>
        </w:tc>
      </w:tr>
      <w:tr w:rsidR="0E74F3B2" w:rsidTr="54404727" w14:paraId="7762E7DF">
        <w:trPr>
          <w:trHeight w:val="300"/>
        </w:trPr>
        <w:tc>
          <w:tcPr>
            <w:tcW w:w="2685" w:type="dxa"/>
            <w:vMerge/>
            <w:tcBorders/>
            <w:tcMar>
              <w:left w:w="105" w:type="dxa"/>
              <w:right w:w="105" w:type="dxa"/>
            </w:tcMar>
            <w:vAlign w:val="top"/>
          </w:tcPr>
          <w:p w14:paraId="4FC03CF6"/>
        </w:tc>
        <w:tc>
          <w:tcPr>
            <w:tcW w:w="7365" w:type="dxa"/>
            <w:tcBorders>
              <w:top w:val="single" w:color="000000" w:themeColor="accent1" w:sz="12"/>
              <w:left w:val="single" w:color="000000" w:themeColor="accent1" w:sz="12"/>
              <w:bottom w:val="single" w:color="000000" w:themeColor="accent1" w:sz="12"/>
              <w:right w:val="single" w:color="000000" w:themeColor="accent1" w:sz="12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4BB1B118" w14:textId="04E1DD71">
            <w:pPr>
              <w:pStyle w:val="Normal"/>
              <w:bidi w:val="0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</w:tc>
      </w:tr>
      <w:tr w:rsidR="0E74F3B2" w:rsidTr="54404727" w14:paraId="5FA74580">
        <w:trPr>
          <w:trHeight w:val="300"/>
        </w:trPr>
        <w:tc>
          <w:tcPr>
            <w:tcW w:w="2685" w:type="dxa"/>
            <w:tcBorders>
              <w:top w:val="single" w:color="B5B5B5" w:sz="6"/>
              <w:bottom w:val="single" w:color="999999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679B7A4B" w14:textId="31BF1297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</w:rPr>
            </w:pPr>
            <w:r w:rsidRPr="0E74F3B2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{%tr endfor %}</w:t>
            </w:r>
          </w:p>
        </w:tc>
        <w:tc>
          <w:tcPr>
            <w:tcW w:w="7365" w:type="dxa"/>
            <w:tcBorders>
              <w:top w:val="single" w:color="000000" w:themeColor="accent1" w:sz="12"/>
              <w:left w:val="single" w:color="B5B5B5" w:sz="6"/>
              <w:bottom w:val="single" w:color="999999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42DEE0FD" w14:textId="71115721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  <w:lang w:val="en-AU"/>
              </w:rPr>
            </w:pPr>
          </w:p>
        </w:tc>
      </w:tr>
    </w:tbl>
    <w:p w:rsidRPr="00B11961" w:rsidR="00B11961" w:rsidP="00B11961" w:rsidRDefault="00B11961" w14:paraId="4EF898DC" w14:textId="4B6409E2">
      <w:pPr>
        <w:rPr>
          <w:rFonts w:ascii="Noto Sans" w:hAnsi="Noto Sans" w:cs="Noto Sans"/>
        </w:rPr>
      </w:pPr>
    </w:p>
    <w:p w:rsidRPr="00B11961" w:rsidR="00B11961" w:rsidP="00B11961" w:rsidRDefault="00B11961" w14:paraId="4E95021F" w14:textId="77777777">
      <w:pPr>
        <w:spacing w:before="240" w:after="120"/>
        <w:rPr>
          <w:rFonts w:ascii="Noto Sans" w:hAnsi="Noto Sans" w:cs="Noto Sans"/>
          <w:b/>
          <w:sz w:val="28"/>
          <w:szCs w:val="28"/>
        </w:rPr>
      </w:pPr>
      <w:r w:rsidRPr="54404727">
        <w:rPr>
          <w:rFonts w:ascii="Noto Sans" w:hAnsi="Noto Sans" w:cs="Noto Sans"/>
          <w:b w:val="1"/>
          <w:bCs w:val="1"/>
          <w:sz w:val="28"/>
          <w:szCs w:val="28"/>
        </w:rPr>
        <w:br w:type="page"/>
      </w:r>
      <w:r w:rsidRPr="54404727" w:rsidR="5C2EA753">
        <w:rPr>
          <w:rFonts w:ascii="Noto Sans" w:hAnsi="Noto Sans" w:cs="Noto Sans"/>
          <w:b w:val="1"/>
          <w:bCs w:val="1"/>
          <w:sz w:val="28"/>
          <w:szCs w:val="28"/>
        </w:rPr>
        <w:t>History</w:t>
      </w:r>
    </w:p>
    <w:p w:rsidR="09ADEFF5" w:rsidP="54404727" w:rsidRDefault="09ADEFF5" w14:paraId="7D0B4131" w14:textId="31859043">
      <w:pPr>
        <w:widowControl w:val="1"/>
        <w:spacing w:before="0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 w:rsidRPr="54404727" w:rsidR="09ADEFF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'History' %}{% for para in desc.description|mark2html %}</w:t>
      </w:r>
    </w:p>
    <w:p w:rsidR="09ADEFF5" w:rsidP="54404727" w:rsidRDefault="09ADEFF5" w14:paraId="092A536F" w14:textId="7056EADE">
      <w:pPr>
        <w:widowControl w:val="1"/>
        <w:spacing w:before="0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 w:rsidRPr="54404727" w:rsidR="09ADEFF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{% for mt in para </w:t>
      </w:r>
      <w:r w:rsidRPr="54404727" w:rsidR="09ADEFF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54404727" w:rsidR="09ADEFF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{r mt</w:t>
      </w:r>
      <w:r w:rsidRPr="54404727" w:rsidR="09ADEFF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}}{</w:t>
      </w:r>
      <w:r w:rsidRPr="54404727" w:rsidR="09ADEFF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54404727" w:rsidR="09ADEFF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54404727" w:rsidR="09ADEFF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54404727" w:rsidR="09ADEFF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54404727" w:rsidR="09ADEFF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54404727" w:rsidR="09ADEFF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54404727" w:rsidR="09ADEFF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54404727" w:rsidR="09ADEFF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54404727" w:rsidR="09ADEFF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endif </w:t>
      </w:r>
      <w:r w:rsidRPr="54404727" w:rsidR="09ADEFF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54404727" w:rsidR="09ADEFF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54404727" w:rsidR="09ADEFF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54404727" w:rsidR="09ADEFF5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%}</w:t>
      </w:r>
    </w:p>
    <w:p w:rsidRPr="00B11961" w:rsidR="00B11961" w:rsidP="00B11961" w:rsidRDefault="00B11961" w14:paraId="3B0C5FA5" w14:textId="77777777">
      <w:pPr>
        <w:spacing w:before="240" w:after="120"/>
        <w:jc w:val="both"/>
        <w:rPr>
          <w:rFonts w:ascii="Noto Sans" w:hAnsi="Noto Sans" w:cs="Noto Sans"/>
          <w:b/>
          <w:sz w:val="28"/>
          <w:szCs w:val="28"/>
        </w:rPr>
      </w:pPr>
      <w:r w:rsidRPr="54404727">
        <w:rPr>
          <w:rFonts w:ascii="Noto Sans" w:hAnsi="Noto Sans" w:cs="Noto Sans"/>
          <w:b w:val="1"/>
          <w:bCs w:val="1"/>
          <w:sz w:val="28"/>
          <w:szCs w:val="28"/>
        </w:rPr>
        <w:br w:type="page"/>
      </w:r>
      <w:r w:rsidRPr="54404727" w:rsidR="5C2EA753">
        <w:rPr>
          <w:rFonts w:ascii="Noto Sans" w:hAnsi="Noto Sans" w:cs="Noto Sans"/>
          <w:b w:val="1"/>
          <w:bCs w:val="1"/>
          <w:sz w:val="28"/>
          <w:szCs w:val="28"/>
        </w:rPr>
        <w:t>Description</w:t>
      </w:r>
    </w:p>
    <w:p w:rsidR="25C8CE89" w:rsidP="54404727" w:rsidRDefault="25C8CE89" w14:paraId="6D93276B" w14:textId="6350ECE7">
      <w:pPr>
        <w:widowControl w:val="1"/>
        <w:spacing w:before="0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{% for desc in descriptions 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if 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desc.description_type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== 'Description' 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for para in 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desc.description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|mark2html %}</w:t>
      </w:r>
    </w:p>
    <w:p w:rsidR="25C8CE89" w:rsidP="54404727" w:rsidRDefault="25C8CE89" w14:paraId="0E563F02" w14:textId="3857FE68">
      <w:pPr>
        <w:widowControl w:val="1"/>
        <w:spacing w:before="0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{% for mt in para 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{r mt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}}{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endif 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54404727" w:rsidR="25C8CE89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%}</w:t>
      </w:r>
    </w:p>
    <w:p w:rsidRPr="00B11961" w:rsidR="00B11961" w:rsidP="54404727" w:rsidRDefault="00B11961" w14:paraId="1F943AC9" w14:textId="05BCE3AB">
      <w:pPr>
        <w:widowControl w:val="1"/>
        <w:spacing w:before="0" w:after="120" w:line="252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 w:rsidRPr="54404727">
        <w:rPr>
          <w:rFonts w:ascii="Noto Sans" w:hAnsi="Noto Sans" w:cs="Noto Sans"/>
          <w:b w:val="1"/>
          <w:bCs w:val="1"/>
          <w:sz w:val="28"/>
          <w:szCs w:val="28"/>
        </w:rPr>
        <w:br w:type="page"/>
      </w:r>
      <w:r w:rsidRPr="54404727" w:rsidR="4989F9CA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Pr="00B11961" w:rsidR="00B11961" w:rsidP="54404727" w:rsidRDefault="00B11961" w14:paraId="5F008155" w14:textId="76E156A1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 w:rsidRPr="54404727" w:rsidR="4989F9C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 = namespace(n=3) %}{% for image in illustrations %}</w:t>
      </w:r>
      <w:r w:rsidRPr="54404727" w:rsidR="4989F9C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 w:rsidRPr="54404727" w:rsidR="4989F9C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 w:rsidRPr="54404727" w:rsidR="4989F9C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 w:rsidRPr="54404727" w:rsidR="4989F9C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Pr="00B11961" w:rsidR="00B11961" w:rsidP="54404727" w:rsidRDefault="00B11961" w14:paraId="7102EDF9" w14:textId="5F6620E7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 w:rsidRPr="54404727" w:rsidR="4989F9C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Pr="00B11961" w:rsidR="00B11961" w:rsidP="54404727" w:rsidRDefault="00B11961" w14:paraId="7DED9D36" w14:textId="565D779F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 w:rsidRPr="54404727" w:rsidR="4989F9C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Pr="00B11961" w:rsidR="00B11961" w:rsidP="54404727" w:rsidRDefault="00B11961" w14:paraId="26CB7FEA" w14:textId="07B2382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</w:p>
    <w:p w:rsidRPr="00B11961" w:rsidR="00B11961" w:rsidP="54404727" w:rsidRDefault="00B11961" w14:paraId="7A33D993" w14:textId="10797121">
      <w:pPr>
        <w:widowControl w:val="1"/>
        <w:spacing w:before="240" w:after="120" w:line="252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 w:rsidRPr="54404727" w:rsidR="4989F9CA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site_plan %}Site Plans{% endif %}</w:t>
      </w:r>
    </w:p>
    <w:p w:rsidRPr="00B11961" w:rsidR="00B11961" w:rsidP="54404727" w:rsidRDefault="00B11961" w14:paraId="4C4DE429" w14:textId="11B40BB7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 w:rsidRPr="54404727" w:rsidR="4989F9C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 w:rsidRPr="54404727" w:rsidR="4989F9C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 w:rsidRPr="54404727" w:rsidR="4989F9C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 w:rsidRPr="54404727" w:rsidR="4989F9C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 w:rsidRPr="54404727" w:rsidR="4989F9C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Pr="00B11961" w:rsidR="00B11961" w:rsidP="54404727" w:rsidRDefault="00B11961" w14:paraId="4ACACB52" w14:textId="07221F40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 w:rsidRPr="54404727" w:rsidR="4989F9C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Pr="00B11961" w:rsidR="00B11961" w:rsidP="54404727" w:rsidRDefault="00B11961" w14:paraId="6CB05A7D" w14:textId="7FC748A7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 w:rsidRPr="54404727" w:rsidR="4989F9C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{% endif </w:t>
      </w:r>
      <w:r w:rsidRPr="54404727" w:rsidR="4989F9C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%}{</w:t>
      </w:r>
      <w:r w:rsidRPr="54404727" w:rsidR="4989F9C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% </w:t>
      </w:r>
      <w:r w:rsidRPr="54404727" w:rsidR="4989F9C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endfor</w:t>
      </w:r>
      <w:r w:rsidRPr="54404727" w:rsidR="4989F9C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%}</w:t>
      </w:r>
    </w:p>
    <w:p w:rsidRPr="00B11961" w:rsidR="00B11961" w:rsidP="5DC66CCF" w:rsidRDefault="00B11961" w14:paraId="51ECAB33" w14:textId="585A71E9">
      <w:pPr>
        <w:widowControl w:val="1"/>
        <w:spacing w:before="60" w:after="60" w:line="252" w:lineRule="auto"/>
        <w:rPr>
          <w:rFonts w:ascii="Noto Sans" w:hAnsi="Noto Sans" w:cs="Noto Sans"/>
          <w:sz w:val="16"/>
          <w:szCs w:val="16"/>
        </w:rPr>
      </w:pPr>
      <w:r w:rsidRPr="54404727">
        <w:rPr>
          <w:rFonts w:ascii="Noto Sans" w:hAnsi="Noto Sans" w:cs="Noto Sans"/>
          <w:b w:val="1"/>
          <w:bCs w:val="1"/>
          <w:sz w:val="28"/>
          <w:szCs w:val="28"/>
        </w:rPr>
        <w:br w:type="page"/>
      </w:r>
      <w:r w:rsidRPr="54404727" w:rsidR="5C2EA753">
        <w:rPr>
          <w:rFonts w:ascii="Noto Sans" w:hAnsi="Noto Sans" w:cs="Noto Sans"/>
          <w:b w:val="1"/>
          <w:bCs w:val="1"/>
          <w:sz w:val="28"/>
          <w:szCs w:val="28"/>
        </w:rPr>
        <w:t>Heritage register boundary proposed for removal</w:t>
      </w:r>
    </w:p>
    <w:p w:rsidR="2DD3120B" w:rsidP="54404727" w:rsidRDefault="2DD3120B" w14:paraId="5BE9CE6A" w14:textId="1BB881D1">
      <w:pPr>
        <w:widowControl w:val="1"/>
        <w:spacing w:before="0" w:after="140" w:line="276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 w:rsidRPr="54404727" w:rsidR="2DD3120B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'Boundary Description' %}{% for para in desc.description|mark2html %}</w:t>
      </w:r>
    </w:p>
    <w:p w:rsidR="2DD3120B" w:rsidP="54404727" w:rsidRDefault="2DD3120B" w14:paraId="7C78D6BD" w14:textId="40DD98B3">
      <w:pPr>
        <w:widowControl w:val="1"/>
        <w:spacing w:before="0" w:after="140" w:line="276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0"/>
          <w:szCs w:val="20"/>
          <w:lang w:val="en-AU"/>
        </w:rPr>
      </w:pPr>
      <w:r w:rsidRPr="54404727" w:rsidR="2DD3120B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{% for mt in para %}{{r mt}}{% endfor %}{% endfor %}{% endif %}{% endfor %} </w:t>
      </w:r>
      <w:r w:rsidRPr="54404727" w:rsidR="2DD3120B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0"/>
          <w:szCs w:val="20"/>
          <w:lang w:val="en-AU"/>
        </w:rPr>
        <w:t>See attached map/s.</w:t>
      </w:r>
    </w:p>
    <w:p w:rsidR="2DD3120B" w:rsidP="54404727" w:rsidRDefault="2DD3120B" w14:paraId="1BD871DF" w14:textId="26757940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54404727" w:rsidR="2DD3120B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‘None’ %}{{ image.image | to_image(anchor=paragraph) }}</w:t>
      </w:r>
    </w:p>
    <w:p w:rsidR="2DD3120B" w:rsidP="54404727" w:rsidRDefault="2DD3120B" w14:paraId="17FA8F2A" w14:textId="4BFA2BEC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 w:rsidRPr="54404727" w:rsidR="2DD3120B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 w:rsidRPr="54404727" w:rsidR="2DD3120B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</w:p>
    <w:p w:rsidR="2DD3120B" w:rsidP="54404727" w:rsidRDefault="2DD3120B" w14:paraId="40B0D368" w14:textId="2B65D26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54404727" w:rsidR="2DD3120B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</w:t>
      </w:r>
    </w:p>
    <w:p w:rsidR="54404727" w:rsidP="54404727" w:rsidRDefault="54404727" w14:paraId="22AF7E8F" w14:textId="187E847B">
      <w:pPr>
        <w:widowControl w:val="1"/>
        <w:spacing w:before="60" w:after="6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</w:p>
    <w:sectPr w:rsidRPr="00B11961" w:rsidR="008A7AFC" w:rsidSect="002C3A02">
      <w:headerReference w:type="default" r:id="rId12"/>
      <w:footerReference w:type="default" r:id="rId13"/>
      <w:headerReference w:type="first" r:id="rId14"/>
      <w:pgSz w:w="11906" w:h="16838" w:orient="portrait" w:code="9"/>
      <w:pgMar w:top="993" w:right="707" w:bottom="880" w:left="709" w:header="0" w:footer="2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5436" w:rsidP="00190C24" w:rsidRDefault="00E45436" w14:paraId="1DA8C29A" w14:textId="77777777">
      <w:r>
        <w:separator/>
      </w:r>
    </w:p>
  </w:endnote>
  <w:endnote w:type="continuationSeparator" w:id="0">
    <w:p w:rsidR="00E45436" w:rsidP="00190C24" w:rsidRDefault="00E45436" w14:paraId="68F8748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Noto Sans Black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17E7D" w:rsidP="00B11961" w:rsidRDefault="002C3A02" w14:paraId="02BC6C4C" w14:textId="77777777">
    <w:pPr>
      <w:pStyle w:val="Footer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3D6481B9" wp14:editId="797F1F20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00" cy="867600"/>
              <wp:effectExtent l="0" t="0" r="4445" b="8890"/>
              <wp:wrapNone/>
              <wp:docPr id="113097282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6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4F5A37" w:rsidR="00B11961" w:rsidP="00B11961" w:rsidRDefault="00B11961" w14:paraId="1CDA0431" w14:textId="77777777">
                          <w:pPr>
                            <w:pStyle w:val="Header"/>
                            <w:tabs>
                              <w:tab w:val="right" w:pos="8460"/>
                            </w:tabs>
                            <w:spacing w:after="0"/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t>[</w:t>
                          </w:r>
                          <w:r w:rsidRPr="004F5A37"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t>place id]</w:t>
                          </w:r>
                        </w:p>
                        <w:p w:rsidRPr="004F5A37" w:rsidR="00B11961" w:rsidP="00B11961" w:rsidRDefault="00B11961" w14:paraId="72DF7F20" w14:textId="77777777">
                          <w:pPr>
                            <w:pStyle w:val="Header"/>
                            <w:tabs>
                              <w:tab w:val="right" w:pos="8460"/>
                            </w:tabs>
                            <w:spacing w:after="0"/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</w:pPr>
                          <w:r w:rsidRPr="004F5A37"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t>[place name] [locality]</w:t>
                          </w:r>
                        </w:p>
                        <w:p w:rsidR="00B11961" w:rsidP="00B11961" w:rsidRDefault="00B11961" w14:paraId="031CD8BA" w14:textId="77777777">
                          <w:pPr>
                            <w:pStyle w:val="Header"/>
                            <w:tabs>
                              <w:tab w:val="right" w:pos="8460"/>
                            </w:tabs>
                            <w:spacing w:after="0"/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</w:pPr>
                          <w:r w:rsidRPr="004F5A37"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t>Destroyed place recommendation</w:t>
                          </w:r>
                        </w:p>
                        <w:p w:rsidRPr="004F5A37" w:rsidR="00B11961" w:rsidP="00B11961" w:rsidRDefault="00B11961" w14:paraId="64E68F95" w14:textId="49DDD9CA">
                          <w:pPr>
                            <w:pStyle w:val="Header"/>
                            <w:tabs>
                              <w:tab w:val="right" w:pos="8460"/>
                            </w:tabs>
                            <w:spacing w:after="0"/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</w:pPr>
                          <w:r w:rsidRPr="00B11961"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11961"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B11961"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B11961">
                            <w:rPr>
                              <w:rFonts w:ascii="Arial" w:hAnsi="Arial" w:cs="Arial"/>
                              <w:bCs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B11961">
                            <w:rPr>
                              <w:rFonts w:ascii="Arial" w:hAnsi="Arial" w:cs="Arial"/>
                              <w:bCs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="00B11961" w:rsidP="00B11961" w:rsidRDefault="00B11961" w14:paraId="64CF2303" w14:textId="7777777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5600B85">
            <v:rect id="Rectangle 2" style="position:absolute;left:0;text-align:left;margin-left:0;margin-top:774.25pt;width:596.7pt;height:68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color="#005eb8 [3213]" stroked="f" strokeweight="1pt" w14:anchorId="3D6481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">
              <v:fill type="gradientRadial" color2="#002346" focus="100%" focussize="" focusposition=".5,.5" rotate="t"/>
              <v:textbox>
                <w:txbxContent>
                  <w:p w:rsidRPr="004F5A37" w:rsidR="00B11961" w:rsidP="00B11961" w:rsidRDefault="00B11961" w14:paraId="4FD03C7C" w14:textId="77777777">
                    <w:pPr>
                      <w:pStyle w:val="Header"/>
                      <w:tabs>
                        <w:tab w:val="right" w:pos="8460"/>
                      </w:tabs>
                      <w:spacing w:after="0"/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  <w:t>[</w:t>
                    </w:r>
                    <w:r w:rsidRPr="004F5A37"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  <w:t>place id]</w:t>
                    </w:r>
                  </w:p>
                  <w:p w:rsidRPr="004F5A37" w:rsidR="00B11961" w:rsidP="00B11961" w:rsidRDefault="00B11961" w14:paraId="2477F827" w14:textId="77777777">
                    <w:pPr>
                      <w:pStyle w:val="Header"/>
                      <w:tabs>
                        <w:tab w:val="right" w:pos="8460"/>
                      </w:tabs>
                      <w:spacing w:after="0"/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</w:pPr>
                    <w:r w:rsidRPr="004F5A37"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  <w:t>[place name] [locality]</w:t>
                    </w:r>
                  </w:p>
                  <w:p w:rsidR="00B11961" w:rsidP="00B11961" w:rsidRDefault="00B11961" w14:paraId="1B239632" w14:textId="77777777">
                    <w:pPr>
                      <w:pStyle w:val="Header"/>
                      <w:tabs>
                        <w:tab w:val="right" w:pos="8460"/>
                      </w:tabs>
                      <w:spacing w:after="0"/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</w:pPr>
                    <w:r w:rsidRPr="004F5A37"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  <w:t>Destroyed place recommendation</w:t>
                    </w:r>
                  </w:p>
                  <w:p w:rsidRPr="004F5A37" w:rsidR="00B11961" w:rsidP="00B11961" w:rsidRDefault="00B11961" w14:paraId="3D3D22A9" w14:textId="49DDD9CA">
                    <w:pPr>
                      <w:pStyle w:val="Header"/>
                      <w:tabs>
                        <w:tab w:val="right" w:pos="8460"/>
                      </w:tabs>
                      <w:spacing w:after="0"/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</w:pPr>
                    <w:r w:rsidRPr="00B11961"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  <w:fldChar w:fldCharType="begin"/>
                    </w:r>
                    <w:r w:rsidRPr="00B11961"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B11961">
                      <w:rPr>
                        <w:rFonts w:ascii="Arial" w:hAnsi="Arial" w:cs="Arial"/>
                        <w:bCs/>
                        <w:sz w:val="16"/>
                        <w:szCs w:val="16"/>
                      </w:rPr>
                      <w:fldChar w:fldCharType="separate"/>
                    </w:r>
                    <w:r w:rsidRPr="00B11961">
                      <w:rPr>
                        <w:rFonts w:ascii="Arial" w:hAnsi="Arial" w:cs="Arial"/>
                        <w:bCs/>
                        <w:noProof/>
                        <w:sz w:val="16"/>
                        <w:szCs w:val="16"/>
                      </w:rPr>
                      <w:t>1</w:t>
                    </w:r>
                    <w:r w:rsidRPr="00B11961">
                      <w:rPr>
                        <w:rFonts w:ascii="Arial" w:hAnsi="Arial" w:cs="Arial"/>
                        <w:bCs/>
                        <w:noProof/>
                        <w:sz w:val="16"/>
                        <w:szCs w:val="16"/>
                      </w:rPr>
                      <w:fldChar w:fldCharType="end"/>
                    </w:r>
                  </w:p>
                  <w:p w:rsidR="00B11961" w:rsidP="00B11961" w:rsidRDefault="00B11961" w14:paraId="672A6659" w14:textId="77777777">
                    <w:pPr>
                      <w:jc w:val="center"/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2390BBDF" wp14:editId="02842000">
          <wp:simplePos x="0" y="0"/>
          <wp:positionH relativeFrom="column">
            <wp:posOffset>3484178</wp:posOffset>
          </wp:positionH>
          <wp:positionV relativeFrom="paragraph">
            <wp:posOffset>161235</wp:posOffset>
          </wp:positionV>
          <wp:extent cx="3097132" cy="520504"/>
          <wp:effectExtent l="0" t="0" r="0" b="0"/>
          <wp:wrapNone/>
          <wp:docPr id="47293562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2935622" name="Picture 3"/>
                  <pic:cNvPicPr preferRelativeResize="0"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7132" cy="5205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D17E7D" w:rsidRDefault="00D17E7D" w14:paraId="11935E54" w14:textId="55F974AE">
    <w:pPr>
      <w:pStyle w:val="Footer"/>
    </w:pPr>
    <w:r w:rsidR="54404727">
      <w:rPr/>
      <w:t>`</w:t>
    </w:r>
  </w:p>
  <w:p w:rsidR="000E1223" w:rsidRDefault="000E1223" w14:paraId="5D96714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5436" w:rsidP="00190C24" w:rsidRDefault="00E45436" w14:paraId="68A42D24" w14:textId="77777777">
      <w:r>
        <w:separator/>
      </w:r>
    </w:p>
  </w:footnote>
  <w:footnote w:type="continuationSeparator" w:id="0">
    <w:p w:rsidR="00E45436" w:rsidP="00190C24" w:rsidRDefault="00E45436" w14:paraId="19556AD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73E87" w:rsidP="00555C3B" w:rsidRDefault="00273E87" w14:paraId="0D49ECA9" w14:textId="77777777">
    <w:pPr>
      <w:pStyle w:val="Header"/>
      <w:rPr>
        <w:lang w:val="en-US"/>
      </w:rPr>
    </w:pPr>
  </w:p>
  <w:p w:rsidRPr="00555C3B" w:rsidR="00555C3B" w:rsidP="00555C3B" w:rsidRDefault="00555C3B" w14:paraId="6808C770" w14:textId="77777777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8774CBC" wp14:editId="23C7A728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7645847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F349C7B">
            <v:line id="Straight Connector 1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5eb8 [3213]" strokeweight="1pt" from="-46pt,21.1pt" to="1144pt,21.1pt" w14:anchorId="44344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">
              <v:stroke joinstyle="miter"/>
            </v:line>
          </w:pict>
        </mc:Fallback>
      </mc:AlternateContent>
    </w:r>
    <w:r w:rsidRPr="000E1223">
      <w:rPr>
        <w:color w:val="005EB8" w:themeColor="text1"/>
        <w:sz w:val="22"/>
        <w:szCs w:val="32"/>
        <w:lang w:val="en-US"/>
      </w:rPr>
      <w:t>Queensland Government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521E" w:rsidP="00273E87" w:rsidRDefault="00273E87" w14:paraId="3C4281BE" w14:textId="77777777">
    <w:pPr>
      <w:pStyle w:val="Header"/>
      <w:tabs>
        <w:tab w:val="clear" w:pos="4513"/>
        <w:tab w:val="clear" w:pos="9026"/>
        <w:tab w:val="left" w:pos="320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B730F1D"/>
    <w:multiLevelType w:val="hybridMultilevel"/>
    <w:tmpl w:val="985C8F60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231BE3"/>
    <w:multiLevelType w:val="hybridMultilevel"/>
    <w:tmpl w:val="0BA29E74"/>
    <w:lvl w:ilvl="0" w:tplc="42E6D9C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347507"/>
    <w:multiLevelType w:val="hybridMultilevel"/>
    <w:tmpl w:val="CBDAE6D2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3"/>
  </w:num>
  <w:num w:numId="4" w16cid:durableId="1352219071">
    <w:abstractNumId w:val="0"/>
  </w:num>
  <w:num w:numId="5" w16cid:durableId="688750406">
    <w:abstractNumId w:val="7"/>
  </w:num>
  <w:num w:numId="6" w16cid:durableId="1022130639">
    <w:abstractNumId w:val="6"/>
  </w:num>
  <w:num w:numId="7" w16cid:durableId="1282805254">
    <w:abstractNumId w:val="2"/>
  </w:num>
  <w:num w:numId="8" w16cid:durableId="44993683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61"/>
    <w:rsid w:val="00003124"/>
    <w:rsid w:val="00007985"/>
    <w:rsid w:val="0002155B"/>
    <w:rsid w:val="000425F7"/>
    <w:rsid w:val="000436FC"/>
    <w:rsid w:val="0005471A"/>
    <w:rsid w:val="00066E58"/>
    <w:rsid w:val="000B61AC"/>
    <w:rsid w:val="000C6874"/>
    <w:rsid w:val="000E1223"/>
    <w:rsid w:val="000F4E58"/>
    <w:rsid w:val="000F7FDE"/>
    <w:rsid w:val="001000FC"/>
    <w:rsid w:val="00101904"/>
    <w:rsid w:val="0011122C"/>
    <w:rsid w:val="001206C4"/>
    <w:rsid w:val="001222EA"/>
    <w:rsid w:val="00134EFF"/>
    <w:rsid w:val="0014521E"/>
    <w:rsid w:val="00190C24"/>
    <w:rsid w:val="001C11D2"/>
    <w:rsid w:val="001C43F0"/>
    <w:rsid w:val="001E70E9"/>
    <w:rsid w:val="001F2B12"/>
    <w:rsid w:val="001F3A36"/>
    <w:rsid w:val="00227C27"/>
    <w:rsid w:val="002371F7"/>
    <w:rsid w:val="0024520B"/>
    <w:rsid w:val="0024737C"/>
    <w:rsid w:val="002706E8"/>
    <w:rsid w:val="00273E87"/>
    <w:rsid w:val="002B15E5"/>
    <w:rsid w:val="002B5219"/>
    <w:rsid w:val="002B7607"/>
    <w:rsid w:val="002C3A02"/>
    <w:rsid w:val="002C47FC"/>
    <w:rsid w:val="002D2D4F"/>
    <w:rsid w:val="002E1B2E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B361F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42FE1"/>
    <w:rsid w:val="004468D2"/>
    <w:rsid w:val="004562DA"/>
    <w:rsid w:val="00476A07"/>
    <w:rsid w:val="004A5E19"/>
    <w:rsid w:val="004E5A25"/>
    <w:rsid w:val="004E62A1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F4331"/>
    <w:rsid w:val="005F7E6D"/>
    <w:rsid w:val="0062040F"/>
    <w:rsid w:val="006239A5"/>
    <w:rsid w:val="00636B71"/>
    <w:rsid w:val="006420CC"/>
    <w:rsid w:val="00642546"/>
    <w:rsid w:val="00646AE8"/>
    <w:rsid w:val="00672747"/>
    <w:rsid w:val="006C3D8E"/>
    <w:rsid w:val="006F0011"/>
    <w:rsid w:val="006F1B8A"/>
    <w:rsid w:val="007274E7"/>
    <w:rsid w:val="00792FC7"/>
    <w:rsid w:val="007B4E7E"/>
    <w:rsid w:val="007D023E"/>
    <w:rsid w:val="007D0BEA"/>
    <w:rsid w:val="007D3462"/>
    <w:rsid w:val="0080579A"/>
    <w:rsid w:val="008171D4"/>
    <w:rsid w:val="0083235D"/>
    <w:rsid w:val="00834179"/>
    <w:rsid w:val="0084602D"/>
    <w:rsid w:val="00852BD5"/>
    <w:rsid w:val="00854ACB"/>
    <w:rsid w:val="00864110"/>
    <w:rsid w:val="008641E2"/>
    <w:rsid w:val="0088002B"/>
    <w:rsid w:val="00882017"/>
    <w:rsid w:val="00887A49"/>
    <w:rsid w:val="008A4FA7"/>
    <w:rsid w:val="008A7AFC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6215"/>
    <w:rsid w:val="009A7275"/>
    <w:rsid w:val="009B7893"/>
    <w:rsid w:val="009E5EE5"/>
    <w:rsid w:val="009F02B3"/>
    <w:rsid w:val="00A25FB3"/>
    <w:rsid w:val="00A36618"/>
    <w:rsid w:val="00A37A8D"/>
    <w:rsid w:val="00A40883"/>
    <w:rsid w:val="00A47F67"/>
    <w:rsid w:val="00A65710"/>
    <w:rsid w:val="00A86680"/>
    <w:rsid w:val="00AB0A25"/>
    <w:rsid w:val="00AC555D"/>
    <w:rsid w:val="00AD2501"/>
    <w:rsid w:val="00AD5F26"/>
    <w:rsid w:val="00AE022D"/>
    <w:rsid w:val="00AF7DD9"/>
    <w:rsid w:val="00B04635"/>
    <w:rsid w:val="00B11961"/>
    <w:rsid w:val="00B30EA8"/>
    <w:rsid w:val="00B33337"/>
    <w:rsid w:val="00B613E4"/>
    <w:rsid w:val="00B62F52"/>
    <w:rsid w:val="00B70170"/>
    <w:rsid w:val="00B8699D"/>
    <w:rsid w:val="00B9771E"/>
    <w:rsid w:val="00BC4AA9"/>
    <w:rsid w:val="00BC6556"/>
    <w:rsid w:val="00BD0F68"/>
    <w:rsid w:val="00BD2974"/>
    <w:rsid w:val="00C07E26"/>
    <w:rsid w:val="00C31759"/>
    <w:rsid w:val="00C33A93"/>
    <w:rsid w:val="00C51A70"/>
    <w:rsid w:val="00C51D08"/>
    <w:rsid w:val="00C75C2F"/>
    <w:rsid w:val="00CA66DC"/>
    <w:rsid w:val="00CB07AD"/>
    <w:rsid w:val="00CB609F"/>
    <w:rsid w:val="00CC7632"/>
    <w:rsid w:val="00CD57A1"/>
    <w:rsid w:val="00CD793C"/>
    <w:rsid w:val="00D01CD2"/>
    <w:rsid w:val="00D13431"/>
    <w:rsid w:val="00D17E6A"/>
    <w:rsid w:val="00D17E7D"/>
    <w:rsid w:val="00D23470"/>
    <w:rsid w:val="00D412BA"/>
    <w:rsid w:val="00D75050"/>
    <w:rsid w:val="00D842DF"/>
    <w:rsid w:val="00D94442"/>
    <w:rsid w:val="00DC5E03"/>
    <w:rsid w:val="00DD5973"/>
    <w:rsid w:val="00DE1E49"/>
    <w:rsid w:val="00DF2836"/>
    <w:rsid w:val="00E3336E"/>
    <w:rsid w:val="00E42000"/>
    <w:rsid w:val="00E441D6"/>
    <w:rsid w:val="00E45436"/>
    <w:rsid w:val="00E47FB8"/>
    <w:rsid w:val="00E872C5"/>
    <w:rsid w:val="00EA2EFC"/>
    <w:rsid w:val="00EF474F"/>
    <w:rsid w:val="00EF4AC5"/>
    <w:rsid w:val="00F16981"/>
    <w:rsid w:val="00F367B3"/>
    <w:rsid w:val="00F37CA9"/>
    <w:rsid w:val="00F43573"/>
    <w:rsid w:val="00F447A2"/>
    <w:rsid w:val="00F81184"/>
    <w:rsid w:val="00FA47EF"/>
    <w:rsid w:val="00FE1554"/>
    <w:rsid w:val="00FE6C82"/>
    <w:rsid w:val="00FF2020"/>
    <w:rsid w:val="00FF696B"/>
    <w:rsid w:val="03C95192"/>
    <w:rsid w:val="03C95192"/>
    <w:rsid w:val="043D7117"/>
    <w:rsid w:val="04BF1F87"/>
    <w:rsid w:val="09ADEFF5"/>
    <w:rsid w:val="0A81C0F9"/>
    <w:rsid w:val="0B632562"/>
    <w:rsid w:val="0BB18B96"/>
    <w:rsid w:val="0BE2C0EF"/>
    <w:rsid w:val="0C9D7F63"/>
    <w:rsid w:val="0D2BC7AF"/>
    <w:rsid w:val="0E338F60"/>
    <w:rsid w:val="0E74F3B2"/>
    <w:rsid w:val="0F1F06E5"/>
    <w:rsid w:val="10104A59"/>
    <w:rsid w:val="117D777A"/>
    <w:rsid w:val="128ABD79"/>
    <w:rsid w:val="131205F2"/>
    <w:rsid w:val="1348B873"/>
    <w:rsid w:val="149499EF"/>
    <w:rsid w:val="15857EFE"/>
    <w:rsid w:val="16E129F1"/>
    <w:rsid w:val="1837BA45"/>
    <w:rsid w:val="1A29E22A"/>
    <w:rsid w:val="1A832279"/>
    <w:rsid w:val="1C1B0454"/>
    <w:rsid w:val="1C69BD7D"/>
    <w:rsid w:val="20992E28"/>
    <w:rsid w:val="25BA209C"/>
    <w:rsid w:val="25C8CE89"/>
    <w:rsid w:val="291CC791"/>
    <w:rsid w:val="2A3B3555"/>
    <w:rsid w:val="2B2B521B"/>
    <w:rsid w:val="2BD04644"/>
    <w:rsid w:val="2C172CD3"/>
    <w:rsid w:val="2DD3120B"/>
    <w:rsid w:val="2F9BAA08"/>
    <w:rsid w:val="2FE36B44"/>
    <w:rsid w:val="307884F1"/>
    <w:rsid w:val="36951C16"/>
    <w:rsid w:val="380B8B03"/>
    <w:rsid w:val="380B8B03"/>
    <w:rsid w:val="3C0B0CE6"/>
    <w:rsid w:val="3D65149E"/>
    <w:rsid w:val="3DBCA1E6"/>
    <w:rsid w:val="416B362A"/>
    <w:rsid w:val="41F7D933"/>
    <w:rsid w:val="47FCDA97"/>
    <w:rsid w:val="48C9A5C5"/>
    <w:rsid w:val="4989F9CA"/>
    <w:rsid w:val="4AAD99A8"/>
    <w:rsid w:val="4F3D638D"/>
    <w:rsid w:val="510283A0"/>
    <w:rsid w:val="510A7515"/>
    <w:rsid w:val="52522D1B"/>
    <w:rsid w:val="5408F6DB"/>
    <w:rsid w:val="54404727"/>
    <w:rsid w:val="54761942"/>
    <w:rsid w:val="54BB0325"/>
    <w:rsid w:val="56F6C76A"/>
    <w:rsid w:val="56F6C76A"/>
    <w:rsid w:val="58B23E5A"/>
    <w:rsid w:val="59DA47B2"/>
    <w:rsid w:val="5AA836FB"/>
    <w:rsid w:val="5B4BD0A2"/>
    <w:rsid w:val="5C2EA753"/>
    <w:rsid w:val="5C8EAD00"/>
    <w:rsid w:val="5DC66CCF"/>
    <w:rsid w:val="5FD0770D"/>
    <w:rsid w:val="5FEECC65"/>
    <w:rsid w:val="6190FA58"/>
    <w:rsid w:val="62E9155C"/>
    <w:rsid w:val="63460D00"/>
    <w:rsid w:val="63637670"/>
    <w:rsid w:val="6475E53E"/>
    <w:rsid w:val="64E0716E"/>
    <w:rsid w:val="65A5A684"/>
    <w:rsid w:val="67DDD82D"/>
    <w:rsid w:val="681A563A"/>
    <w:rsid w:val="686C271F"/>
    <w:rsid w:val="69D27C30"/>
    <w:rsid w:val="6AC07A97"/>
    <w:rsid w:val="6F2AE940"/>
    <w:rsid w:val="6F3A1026"/>
    <w:rsid w:val="707B368B"/>
    <w:rsid w:val="70C638FE"/>
    <w:rsid w:val="72FBF448"/>
    <w:rsid w:val="73F7AE2D"/>
    <w:rsid w:val="77B62868"/>
    <w:rsid w:val="783726B1"/>
    <w:rsid w:val="785C0CD5"/>
    <w:rsid w:val="78982AE5"/>
    <w:rsid w:val="7A0BD86E"/>
    <w:rsid w:val="7D1B0879"/>
    <w:rsid w:val="7D902DB2"/>
    <w:rsid w:val="7E36B9BF"/>
    <w:rsid w:val="7E61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34AB9804"/>
  <w15:chartTrackingRefBased/>
  <w15:docId w15:val="{557C72DB-EFFF-4C75-BCEB-F0CE38A5FD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Body copy"/>
    <w:qFormat/>
    <w:rsid w:val="00B11961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spacing w:after="120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/>
      <w:outlineLvl w:val="1"/>
    </w:pPr>
    <w:rPr>
      <w:rFonts w:ascii="Noto Sans" w:hAnsi="Noto Sans" w:cs="Arial" w:eastAsiaTheme="minorEastAsia"/>
      <w:b/>
      <w:bCs/>
      <w:sz w:val="32"/>
      <w:szCs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/>
      <w:outlineLvl w:val="2"/>
    </w:pPr>
    <w:rPr>
      <w:rFonts w:ascii="Noto Sans" w:hAnsi="Noto Sans" w:cs="Arial" w:eastAsiaTheme="minorEastAsia"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/>
      <w:outlineLvl w:val="3"/>
    </w:pPr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/>
      <w:outlineLvl w:val="4"/>
    </w:pPr>
    <w:rPr>
      <w:rFonts w:ascii="Noto Sans" w:hAnsi="Noto Sans" w:eastAsiaTheme="majorEastAsia" w:cstheme="majorBidi"/>
      <w:sz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01CD2"/>
    <w:pPr>
      <w:tabs>
        <w:tab w:val="center" w:pos="4513"/>
        <w:tab w:val="right" w:pos="9026"/>
      </w:tabs>
      <w:spacing w:after="120"/>
    </w:pPr>
    <w:rPr>
      <w:rFonts w:ascii="Noto Sans" w:hAnsi="Noto Sans" w:eastAsiaTheme="minorEastAsia" w:cstheme="minorBidi"/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  <w:spacing w:after="120"/>
    </w:pPr>
    <w:rPr>
      <w:rFonts w:ascii="Noto Sans" w:hAnsi="Noto Sans" w:eastAsiaTheme="minorEastAsia" w:cstheme="minorBidi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/>
    </w:pPr>
    <w:rPr>
      <w:rFonts w:eastAsiaTheme="minorEastAsia"/>
      <w:sz w:val="20"/>
      <w:lang w:eastAsia="en-AU"/>
    </w:rPr>
  </w:style>
  <w:style w:type="character" w:styleId="Heading1Char" w:customStyle="1">
    <w:name w:val="Heading 1 Char"/>
    <w:basedOn w:val="DefaultParagraphFont"/>
    <w:link w:val="Heading1"/>
    <w:uiPriority w:val="9"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7274E7"/>
    <w:rPr>
      <w:rFonts w:ascii="Arial" w:hAnsi="Arial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74E7"/>
    <w:rPr>
      <w:rFonts w:ascii="Arial" w:hAnsi="Arial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222D8"/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,Recommendation,List Paragraph1,List Paragraph11,Bullet point,Bullet Point,L,Bullet points,Content descriptions,List Paragraph111,F5 List Paragraph,Dot pt,CV text,Medium Grid 1 - Accent 21,Numbered Paragraph,No Spacing1,列出段落,列"/>
    <w:basedOn w:val="Normal"/>
    <w:link w:val="ListParagraphChar"/>
    <w:uiPriority w:val="34"/>
    <w:qFormat/>
    <w:rsid w:val="0055582F"/>
    <w:pPr>
      <w:numPr>
        <w:numId w:val="3"/>
      </w:numPr>
      <w:tabs>
        <w:tab w:val="left" w:pos="2835"/>
      </w:tabs>
      <w:spacing w:after="120"/>
      <w:ind w:left="360"/>
    </w:pPr>
    <w:rPr>
      <w:rFonts w:ascii="Noto Sans" w:hAnsi="Noto Sans" w:eastAsiaTheme="minorEastAsia" w:cstheme="minorBidi"/>
      <w:sz w:val="20"/>
      <w:lang w:eastAsia="en-AU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793C"/>
    <w:rPr>
      <w:rFonts w:ascii="Arial" w:hAnsi="Arial" w:eastAsiaTheme="majorEastAsia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rsid w:val="00CD793C"/>
    <w:pPr>
      <w:contextualSpacing/>
    </w:pPr>
    <w:rPr>
      <w:rFonts w:ascii="Noto Sans" w:hAnsi="Noto Sans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D793C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D793C"/>
    <w:pPr>
      <w:numPr>
        <w:ilvl w:val="1"/>
      </w:numPr>
      <w:spacing w:after="160"/>
    </w:pPr>
    <w:rPr>
      <w:rFonts w:ascii="Noto Sans" w:hAnsi="Noto Sans" w:eastAsiaTheme="minorEastAsia" w:cstheme="minorBidi"/>
      <w:spacing w:val="15"/>
      <w:sz w:val="20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CD793C"/>
    <w:rPr>
      <w:rFonts w:ascii="Arial" w:hAnsi="Arial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/>
      <w:ind w:left="864" w:right="864"/>
      <w:jc w:val="center"/>
    </w:pPr>
    <w:rPr>
      <w:rFonts w:ascii="Noto Sans" w:hAnsi="Noto Sans" w:eastAsiaTheme="minorEastAsia" w:cstheme="minorBidi"/>
      <w:i/>
      <w:iCs/>
      <w:color w:val="0A87FF" w:themeColor="text1" w:themeTint="BF"/>
      <w:sz w:val="20"/>
    </w:rPr>
  </w:style>
  <w:style w:type="character" w:styleId="QuoteChar" w:customStyle="1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/>
      <w:ind w:left="864" w:right="864"/>
      <w:jc w:val="center"/>
    </w:pPr>
    <w:rPr>
      <w:rFonts w:ascii="Noto Sans" w:hAnsi="Noto Sans" w:eastAsiaTheme="minorEastAsia" w:cstheme="minorBidi"/>
      <w:i/>
      <w:iCs/>
      <w:sz w:val="2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rsid w:val="00AD2501"/>
    <w:rPr>
      <w:b/>
      <w:bCs/>
      <w:i/>
      <w:iCs/>
      <w:spacing w:val="5"/>
    </w:rPr>
  </w:style>
  <w:style w:type="table" w:styleId="Table-QldBlue" w:customStyle="1">
    <w:name w:val="Table - Qld Blue"/>
    <w:basedOn w:val="TableNormal"/>
    <w:rsid w:val="00540992"/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styleId="Tabletext" w:customStyle="1">
    <w:name w:val="Table text"/>
    <w:basedOn w:val="Normal"/>
    <w:rsid w:val="0055582F"/>
    <w:pPr>
      <w:spacing w:before="20" w:after="20" w:line="264" w:lineRule="auto"/>
    </w:pPr>
    <w:rPr>
      <w:szCs w:val="20"/>
    </w:rPr>
  </w:style>
  <w:style w:type="paragraph" w:styleId="Tableheadings" w:customStyle="1">
    <w:name w:val="Table headings"/>
    <w:basedOn w:val="Normal"/>
    <w:rsid w:val="0055582F"/>
    <w:pPr>
      <w:spacing w:line="264" w:lineRule="auto"/>
    </w:pPr>
    <w:rPr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rsid w:val="00AF7DD9"/>
    <w:pPr>
      <w:autoSpaceDE w:val="0"/>
      <w:autoSpaceDN w:val="0"/>
      <w:adjustRightInd w:val="0"/>
      <w:spacing w:after="113" w:line="288" w:lineRule="auto"/>
      <w:textAlignment w:val="center"/>
    </w:pPr>
    <w:rPr>
      <w:rFonts w:ascii="MetaPro-Norm" w:hAnsi="MetaPro-Norm" w:cs="MetaPro-Norm"/>
      <w:color w:val="000000"/>
      <w:lang w:val="en-GB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2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1Horz">
      <w:tblPr/>
      <w:tcPr>
        <w:tcBorders>
          <w:top w:val="single" w:color="5BAEFF" w:themeColor="text1" w:themeTint="80" w:sz="4" w:space="0"/>
          <w:bottom w:val="single" w:color="5BAEFF" w:themeColor="text1" w:themeTint="80" w:sz="4" w:space="0"/>
        </w:tcBorders>
      </w:tcPr>
    </w:tblStylePr>
  </w:style>
  <w:style w:type="table" w:styleId="TableGrid">
    <w:name w:val="Table Grid"/>
    <w:basedOn w:val="TableNormal"/>
    <w:uiPriority w:val="39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ltraHeading" w:customStyle="1">
    <w:name w:val="Ultra Heading"/>
    <w:link w:val="UltraHeadingChar"/>
    <w:autoRedefine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UltraHeadingChar" w:customStyle="1">
    <w:name w:val="Ultra Heading Char"/>
    <w:basedOn w:val="Heading1Char"/>
    <w:link w:val="UltraHeading"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 w:val="0"/>
        <w:color w:val="FFFFFF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paragraph" w:styleId="TableText0" w:customStyle="1">
    <w:name w:val="Table Text"/>
    <w:basedOn w:val="Normal"/>
    <w:uiPriority w:val="14"/>
    <w:rsid w:val="002E1B2E"/>
    <w:pPr>
      <w:spacing w:before="60" w:after="60" w:afterLines="50"/>
    </w:pPr>
    <w:rPr>
      <w:rFonts w:ascii="Calibri" w:hAnsi="Calibri" w:eastAsiaTheme="minorHAnsi"/>
      <w:color w:val="70AD47" w:themeColor="accent6"/>
      <w:sz w:val="22"/>
      <w:szCs w:val="18"/>
    </w:rPr>
  </w:style>
  <w:style w:type="paragraph" w:styleId="TableTextbold" w:customStyle="1">
    <w:name w:val="Table Text bold"/>
    <w:basedOn w:val="Normal"/>
    <w:uiPriority w:val="17"/>
    <w:rsid w:val="002E1B2E"/>
    <w:pPr>
      <w:spacing w:before="60" w:after="60" w:afterLines="50"/>
    </w:pPr>
    <w:rPr>
      <w:rFonts w:ascii="Calibri" w:hAnsi="Calibri" w:eastAsiaTheme="minorHAnsi"/>
      <w:b/>
      <w:color w:val="70AD47" w:themeColor="accent6"/>
      <w:sz w:val="22"/>
      <w:szCs w:val="18"/>
    </w:r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rFonts w:ascii="Arial" w:hAnsi="Arial"/>
      <w:sz w:val="18"/>
      <w:szCs w:val="18"/>
    </w:rPr>
    <w:tblPr>
      <w:tblStyleRowBandSize w:val="1"/>
      <w:tblBorders>
        <w:top w:val="single" w:color="BFBFBF" w:themeColor="background1" w:themeShade="BF" w:sz="4" w:space="0"/>
        <w:bottom w:val="single" w:color="BFBFBF" w:themeColor="background1" w:themeShade="BF" w:sz="4" w:space="0"/>
        <w:insideH w:val="single" w:color="BFBFBF" w:themeColor="background1" w:themeShade="BF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character" w:styleId="ListParagraphChar" w:customStyle="1">
    <w:name w:val="List Paragraph Char"/>
    <w:aliases w:val="Bullet copy Char,Recommendation Char,List Paragraph1 Char,List Paragraph11 Char,Bullet point Char,Bullet Point Char,L Char,Bullet points Char,Content descriptions Char,List Paragraph111 Char,F5 List Paragraph Char,Dot pt Char,列 Char"/>
    <w:basedOn w:val="DefaultParagraphFont"/>
    <w:link w:val="ListParagraph"/>
    <w:uiPriority w:val="34"/>
    <w:qFormat/>
    <w:locked/>
    <w:rsid w:val="002E1B2E"/>
    <w:rPr>
      <w:rFonts w:ascii="Noto Sans" w:hAnsi="Noto Sans" w:eastAsiaTheme="minorEastAsia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wartc\Downloads\deliverqld-word-template-noto-a4p%20(2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customXml/itemProps5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STEWART Claire</dc:creator>
  <keywords/>
  <dc:description/>
  <lastModifiedBy>Stuart Marshall</lastModifiedBy>
  <revision>6</revision>
  <lastPrinted>2025-08-07T05:04:00.0000000Z</lastPrinted>
  <dcterms:created xsi:type="dcterms:W3CDTF">2025-10-20T03:28:00.0000000Z</dcterms:created>
  <dcterms:modified xsi:type="dcterms:W3CDTF">2026-01-29T11:18:30.2897894Z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_dlc_DocIdItemGuid">
    <vt:lpwstr>9c81dd20-6ca7-4a48-b4a6-27f21d98cfa5</vt:lpwstr>
  </property>
  <property fmtid="{D5CDD505-2E9C-101B-9397-08002B2CF9AE}" pid="4" name="MediaServiceImageTags">
    <vt:lpwstr/>
  </property>
  <property fmtid="{D5CDD505-2E9C-101B-9397-08002B2CF9AE}" pid="5" name="eDOCS AutoSave">
    <vt:lpwstr>20251020132859452</vt:lpwstr>
  </property>
</Properties>
</file>