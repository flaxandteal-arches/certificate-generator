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B11961" w:rsidR="00B11961" w:rsidP="00B11961" w:rsidRDefault="00B11961" w14:paraId="074DDF3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18"/>
          <w:szCs w:val="18"/>
        </w:rPr>
      </w:pPr>
      <w:r>
        <w:rPr>
          <w:rFonts w:ascii="Noto Sans" w:hAnsi="Noto Sans" w:cs="Noto Sans"/>
          <w:i/>
          <w:sz w:val="18"/>
          <w:szCs w:val="18"/>
        </w:rPr>
        <w:t>Queensland Heritage Act 1992 section 46A</w:t>
      </w:r>
    </w:p>
    <w:p w:rsidRPr="00B11961" w:rsidR="00B11961" w:rsidP="00B11961" w:rsidRDefault="00B11961" w14:paraId="5177F5F6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54404727" w:rsidRDefault="00B11961" w14:paraId="0223C56F" w14:textId="7B0D3894">
      <w:pPr>
        <w:pBdr>
          <w:top w:val="single" w:color="000000" w:sz="4" w:space="1"/>
        </w:pBdr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s.46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00B11961" w:rsidRDefault="00B11961" w14:paraId="3159F410" w14:textId="77777777">
      <w:pPr>
        <w:pBdr>
          <w:top w:val="single" w:color="auto" w:sz="4" w:space="1"/>
        </w:pBdr>
        <w:rPr>
          <w:rFonts w:ascii="Noto Sans" w:hAnsi="Noto Sans" w:cs="Noto Sans"/>
          <w:b/>
          <w:sz w:val="22"/>
          <w:szCs w:val="22"/>
        </w:rPr>
      </w:pPr>
    </w:p>
    <w:p w:rsidRPr="00B11961" w:rsidR="00B11961" w:rsidP="54404727" w:rsidRDefault="00B11961" w14:paraId="62F4E141" w14:textId="77BE47AF">
      <w:pPr>
        <w:pBdr>
          <w:top w:val="single" w:color="000000" w:sz="4" w:space="1"/>
        </w:pBdr>
        <w:spacing w:line="280" w:lineRule="atLeast"/>
        <w:jc w:val="both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s.35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00B11961" w:rsidRDefault="00B11961" w14:paraId="67726A7B" w14:textId="77777777">
      <w:pPr>
        <w:pBdr>
          <w:bottom w:val="dotted" w:color="auto" w:sz="4" w:space="1"/>
        </w:pBdr>
        <w:spacing w:before="600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00B11961" w:rsidRDefault="00B11961" w14:paraId="2B6BD1CB" w14:textId="3B1A1914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Pr="00B11961" w:rsidR="00B11961" w:rsidP="00B11961" w:rsidRDefault="00B11961" w14:paraId="625C1BCE" w14:textId="77777777">
      <w:pPr>
        <w:pBdr>
          <w:top w:val="single" w:color="auto" w:sz="4" w:space="1"/>
        </w:pBdr>
        <w:rPr>
          <w:rFonts w:ascii="Noto Sans" w:hAnsi="Noto Sans" w:cs="Noto Sans"/>
          <w:sz w:val="4"/>
          <w:szCs w:val="4"/>
        </w:rPr>
      </w:pPr>
    </w:p>
    <w:p w:rsidRPr="00B11961" w:rsidR="00B11961" w:rsidP="0E74F3B2" w:rsidRDefault="00B11961" w14:paraId="596C8880" w14:noSpellErr="1" w14:textId="3A4C7EE6">
      <w:pPr>
        <w:pStyle w:val="Normal"/>
        <w:pBdr>
          <w:top w:val="single" w:color="FF000000" w:sz="4" w:space="1"/>
        </w:pBdr>
        <w:spacing w:before="60" w:after="60"/>
        <w:rPr>
          <w:rFonts w:ascii="Noto Sans" w:hAnsi="Noto Sans" w:cs="Noto Sans"/>
          <w:sz w:val="4"/>
          <w:szCs w:val="4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 w:rsidRPr="4E22E012" w:rsidR="5BEA3A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Figure 1: {{ </w:t>
            </w:r>
            <w:r w:rsidRPr="4E22E012" w:rsidR="5BEA3A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main_image.alt_text</w:t>
            </w:r>
            <w:r w:rsidRPr="4E22E012" w:rsidR="5BEA3AB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 xml:space="preserve"> }}</w:t>
            </w:r>
            <w:r w:rsidRPr="4E22E012" w:rsidR="48E2020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34FEE544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00236E3E" w:rsidRDefault="00B11961" w14:paraId="15B3360D" w14:textId="77777777">
            <w:pPr>
              <w:spacing w:before="120" w:line="480" w:lineRule="auto"/>
              <w:ind w:left="-108"/>
              <w:rPr>
                <w:rFonts w:ascii="Noto Sans" w:hAnsi="Noto Sans" w:cs="Noto Sans"/>
                <w:b/>
              </w:rPr>
            </w:pPr>
            <w:r>
              <w:rPr>
                <w:rFonts w:ascii="Noto Sans" w:hAnsi="Noto Sans" w:cs="Noto Sans"/>
                <w:b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</w:tcPr>
          <w:p w:rsidRPr="00B11961" w:rsidR="00B11961" w:rsidP="54404727" w:rsidRDefault="00B11961" w14:paraId="172D4241" w14:textId="398A3519">
            <w:pPr>
              <w:widowControl w:val="1"/>
              <w:spacing w:before="120" w:beforeAutospacing="off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monument.monument_name_use_type == 'Primary' %}{{ monument.monument_name }}{% endif %}{% endfor %}</w:t>
            </w:r>
          </w:p>
        </w:tc>
      </w:tr>
      <w:tr w:rsidRPr="00B11961" w:rsidR="00B11961" w:rsidTr="34FEE544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34FEE544" w:rsidRDefault="00B11961" w14:paraId="219EFEC3" w14:textId="77777777">
            <w:pPr>
              <w:spacing w:before="120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34FEE544" w:rsidRDefault="00B11961" w14:paraId="4BE43C5A" w14:textId="0036B58C">
            <w:pPr>
              <w:spacing w:before="120" w:line="48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34FEE544" w:rsidRDefault="00B11961" w14:paraId="01C91A32" w14:textId="21B2850A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34FEE544" w:rsidRDefault="00B11961" w14:paraId="0DEC13DA" w14:textId="44725B61">
            <w:pPr>
              <w:widowControl w:val="1"/>
              <w:spacing w:before="120" w:after="120" w:line="252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34FEE544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34FEE544" w:rsidRDefault="34FEE544" w14:paraId="228AD377" w14:textId="7AA72558">
            <w:pPr>
              <w:widowControl w:val="1"/>
              <w:spacing w:before="100" w:after="120" w:line="48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="34FEE544" w:rsidP="34FEE544" w:rsidRDefault="34FEE544" w14:paraId="2EA6B6D3" w14:textId="069BA1C6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="7D1B0879" w:rsidP="34FEE544" w:rsidRDefault="7D1B0879" w14:paraId="54D3D296" w14:textId="201B15D8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</w:tcPr>
          <w:p w:rsidR="7A718B86" w:rsidP="34FEE544" w:rsidRDefault="7A718B86" w14:paraId="0A19C4F4" w14:textId="0ED3C05E">
            <w:pPr>
              <w:widowControl w:val="1"/>
              <w:spacing w:before="120" w:beforeAutospacing="off" w:after="120" w:afterAutospacing="off" w:line="252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="291CC791" w:rsidP="291CC791" w:rsidRDefault="291CC791" w14:paraId="4BCB7E31" w14:textId="1D2DFC75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291CC791" w:rsidRDefault="00B11961" w14:paraId="7E27503F" w14:textId="56940C60">
      <w:pPr>
        <w:pStyle w:val="Normal"/>
        <w:spacing w:before="360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if criterion.local_heritage_list_criteria_type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="291CC791" w:rsidP="291CC791" w:rsidRDefault="291CC791" w14:paraId="21D91BF4" w14:textId="60ED7A0B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</w:p>
    <w:p w:rsidRPr="00B11961" w:rsidR="00B11961" w:rsidP="0E74F3B2" w:rsidRDefault="00B11961" w14:paraId="61833427" w14:textId="6B247E2D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34FEE544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if criterion.local_heritage_list_criteria_type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34FEE544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27DEB065" w14:textId="3FBD096E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criterion.local_heritage_list_criteria_type[0] == ‘A’ %}Criterion A</w:t>
            </w:r>
          </w:p>
          <w:p w:rsidR="0E74F3B2" w:rsidP="34FEE544" w:rsidRDefault="0E74F3B2" w14:paraId="32C323DA" w14:textId="3918CDA4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‘B’ %}Criterion B</w:t>
            </w:r>
          </w:p>
          <w:p w:rsidR="0E74F3B2" w:rsidP="34FEE544" w:rsidRDefault="0E74F3B2" w14:paraId="10B67159" w14:textId="27FF27D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‘C’ %}Criterion C</w:t>
            </w:r>
          </w:p>
          <w:p w:rsidR="0E74F3B2" w:rsidP="34FEE544" w:rsidRDefault="0E74F3B2" w14:paraId="4AC2E3FF" w14:textId="2FF06085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‘D’ %}Criterion D</w:t>
            </w:r>
          </w:p>
          <w:p w:rsidR="0E74F3B2" w:rsidP="34FEE544" w:rsidRDefault="0E74F3B2" w14:paraId="0000304E" w14:textId="28A8D5C0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‘E’ %}Criterion E</w:t>
            </w:r>
          </w:p>
          <w:p w:rsidR="0E74F3B2" w:rsidP="34FEE544" w:rsidRDefault="0E74F3B2" w14:paraId="0E86BBE8" w14:textId="7C1B362E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‘F’ %}Criterion F</w:t>
            </w:r>
          </w:p>
          <w:p w:rsidR="0E74F3B2" w:rsidP="34FEE544" w:rsidRDefault="0E74F3B2" w14:paraId="3379F0B0" w14:textId="601443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‘G’ %}Criterion G</w:t>
            </w:r>
          </w:p>
          <w:p w:rsidR="0E74F3B2" w:rsidP="34FEE544" w:rsidRDefault="0E74F3B2" w14:paraId="5B1EC792" w14:textId="406A767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criterion.local_heritage_list_criteria_type[0] == ‘H’ %}Criterion H</w:t>
            </w:r>
          </w:p>
          <w:p w:rsidR="0E74F3B2" w:rsidP="34FEE544" w:rsidRDefault="0E74F3B2" w14:paraId="4AF23D52" w14:textId="0EB159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2CC856A8" w14:textId="0611907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criterion.designation_names.designation_name | mark2html %}</w:t>
            </w:r>
          </w:p>
          <w:p w:rsidR="0E74F3B2" w:rsidP="34FEE544" w:rsidRDefault="0E74F3B2" w14:paraId="48451C22" w14:textId="49CA3DDA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mt in para %}{{r mt}}{% endfor %}{% endfor %}</w:t>
            </w:r>
          </w:p>
        </w:tc>
      </w:tr>
      <w:tr xmlns:wp14="http://schemas.microsoft.com/office/word/2010/wordml" w:rsidR="0E74F3B2" w:rsidTr="34FEE544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34FEE544" w:rsidRDefault="0E74F3B2" w14:paraId="725EABEF" w14:textId="78EA3508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34FEE544" w:rsidRDefault="0E74F3B2" w14:paraId="4BB1B118" w14:textId="1E2E45B8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34FEE544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34FEE544" w:rsidRDefault="00B11961" w14:paraId="028F2387" w14:textId="7D9A3680">
      <w:pPr>
        <w:pStyle w:val="Normal"/>
        <w:pageBreakBefore w:val="1"/>
        <w:spacing w:before="240" w:after="12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</w:p>
    <w:p w:rsidRPr="00B11961" w:rsidR="00B11961" w:rsidP="34FEE544" w:rsidRDefault="00B11961" w14:paraId="2F4ED306" w14:textId="330D11B3">
      <w:pPr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'History' %}{% for para in desc.description|mark2html %}</w:t>
      </w:r>
    </w:p>
    <w:p w:rsidRPr="00B11961" w:rsidR="00B11961" w:rsidP="34FEE544" w:rsidRDefault="00B11961" w14:paraId="4F55CA16" w14:textId="467582FB">
      <w:pPr>
        <w:widowControl w:val="1"/>
        <w:spacing w:before="0" w:beforeAutospacing="off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34FEE544" w:rsidRDefault="00B11961" w14:paraId="28A99B0F" w14:textId="1BDBEF0B">
      <w:pPr>
        <w:widowControl w:val="1"/>
        <w:spacing w:before="0" w:after="12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</w:p>
    <w:p w:rsidRPr="00B11961" w:rsidR="00B11961" w:rsidP="34FEE544" w:rsidRDefault="00B11961" w14:paraId="02B2CB9B" w14:textId="30FAB723">
      <w:pPr>
        <w:widowControl w:val="1"/>
        <w:spacing w:before="0" w:after="0" w:afterAutospacing="off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</w:p>
    <w:p w:rsidRPr="00B11961" w:rsidR="00B11961" w:rsidP="34FEE544" w:rsidRDefault="00B11961" w14:paraId="732FB81C" w14:textId="24E4B821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'Description' %}{% for para in desc.description|mark2html %}</w:t>
      </w:r>
    </w:p>
    <w:p w:rsidRPr="00B11961" w:rsidR="00B11961" w:rsidP="4E22E012" w:rsidRDefault="00B11961" w14:paraId="25727D6B" w14:textId="055149F9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{% for mt in para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{r mt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}}{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endif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%}{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% 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endfor</w:t>
      </w:r>
      <w:r w:rsidRPr="4E22E012" w:rsidR="00B11961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 xml:space="preserve">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E22E012" w:rsidR="150A08B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 xml:space="preserve">{% if illustrations </w:t>
      </w:r>
      <w:r w:rsidRPr="4E22E012" w:rsidR="150A08B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E22E012" w:rsidR="150A08B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{% endif 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%}{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% 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endfor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%}{</w:t>
      </w:r>
      <w:r w:rsidRPr="4E22E012" w:rsidR="150A08B9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% endif %}</w:t>
      </w:r>
    </w:p>
    <w:p w:rsidRPr="00B11961" w:rsidR="00B11961" w:rsidP="4E22E012" w:rsidRDefault="00B11961" w14:paraId="0035C873" w14:textId="50612D62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 xml:space="preserve">{%p if </w:t>
      </w: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</w:t>
      </w: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ite</w:t>
      </w: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_plan</w:t>
      </w: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 xml:space="preserve"> </w:t>
      </w:r>
      <w:r w:rsidRPr="4E22E012" w:rsidR="00B11961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‘None’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desc.description_type == 'Boundary Description' %}{% for para in desc.description|mark2html %}{% for mt in para %}{{r mt}}{% endfor %}{% endfor %}{% endif %}{% endfor %}</w:t>
      </w:r>
    </w:p>
    <w:p w:rsidR="3A7F10DD" w:rsidP="7C209B41" w:rsidRDefault="3A7F10DD" w14:paraId="0A370C39" w14:textId="3980AD1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‘None’ %}{{ image.image | to_image(anchor=paragraph)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7C209B41" w:rsidRDefault="7C209B41" w14:paraId="3C7A92B4" w14:textId="5C588132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</w:pP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17E7D" w:rsidP="00B11961" w:rsidRDefault="002C3A02" w14:paraId="02BC6C4C" w14:textId="77777777">
    <w:pPr>
      <w:pStyle w:val="Footer"/>
      <w:jc w:val="both"/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1" locked="1" layoutInCell="1" allowOverlap="1" wp14:anchorId="3D6481B9" wp14:editId="797F1F20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9900000</wp:posOffset>
              </wp:positionV>
              <wp:extent cx="7577455" cy="999490"/>
              <wp:effectExtent l="0" t="0" r="4445" b="0"/>
              <wp:wrapNone xmlns:wp="http://schemas.openxmlformats.org/drawingml/2006/wordprocessingDrawing"/>
              <wp:docPr xmlns:wp="http://schemas.openxmlformats.org/drawingml/2006/wordprocessingDrawing" id="1130972820" name="Rectangle 2"/>
              <wp:cNvGraphicFramePr xmlns:wp="http://schemas.openxmlformats.org/drawingml/2006/wordprocessingDrawing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577455" cy="99949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xmlns:wp14="http://schemas.microsoft.com/office/word/2010/wordml" w:rsidRPr="004F5A37" w:rsidR="00FF3E8E" w:rsidP="00B11961" w:rsidRDefault="00FF3E8E" w14:paraId="283ADB1F" wp14:textId="77777777">
                          <w:pPr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{{ system_reference_numbers.uuid.resourceid }}</w:t>
                          </w:r>
                        </w:p>
                        <w:p xmlns:wp14="http://schemas.microsoft.com/office/word/2010/wordml" w:rsidRPr="004F5A37" w:rsidR="00FF3E8E" w:rsidP="00B11961" w:rsidRDefault="00FF3E8E" w14:paraId="5C9057B4" wp14:textId="77777777">
                          <w:pPr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{% for monument in monument_names %}{% if monument.monument_name_use_type == 'Primary' %}{{ monument.monument_name }}{% endif %}{% endfor %} {{ address.county }}</w:t>
                          </w:r>
                        </w:p>
                        <w:p xmlns:wp14="http://schemas.microsoft.com/office/word/2010/wordml" w:rsidR="00FF3E8E" w:rsidP="00B11961" w:rsidRDefault="00FF3E8E" w14:paraId="1B239632" wp14:textId="77777777">
                          <w:pPr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4F5A37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t>Destroyed place recommendation</w:t>
                          </w:r>
                        </w:p>
                        <w:p xmlns:wp14="http://schemas.microsoft.com/office/word/2010/wordml" w:rsidRPr="004F5A37" w:rsidR="00FF3E8E" w:rsidP="00B11961" w:rsidRDefault="00FF3E8E" w14:paraId="3D3D22A9" wp14:textId="77777777">
                          <w:pPr>
                            <w:tabs>
                              <w:tab w:val="right" w:pos="8460"/>
                            </w:tabs>
                            <w:spacing w:after="0"/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</w:pP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B11961">
                            <w:rPr>
                              <w:rFonts w:ascii="Arial" w:hAnsi="Arial" w:cs="Arial"/>
                              <w:bCs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xmlns:wp14="http://schemas.microsoft.com/office/word/2010/wordml" w:rsidR="00FF3E8E" w:rsidP="00B11961" w:rsidRDefault="00FF3E8E" w14:paraId="672A6659" wp14:textId="7777777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 xmlns:a="http://schemas.openxmlformats.org/drawingml/2006/main"/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2390BBDF" wp14:editId="02842000">
          <wp:simplePos x="0" y="0"/>
          <wp:positionH relativeFrom="column">
            <wp:posOffset>3484178</wp:posOffset>
          </wp:positionH>
          <wp:positionV relativeFrom="paragraph">
            <wp:posOffset>161235</wp:posOffset>
          </wp:positionV>
          <wp:extent cx="3097132" cy="520504"/>
          <wp:effectExtent l="0" t="0" r="0" b="0"/>
          <wp:wrapNone/>
          <wp:docPr id="47293562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2935622" name="Picture 3"/>
                  <pic:cNvPicPr preferRelativeResize="0"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7132" cy="5205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D17E7D" w:rsidRDefault="00D17E7D" w14:paraId="11935E54" w14:textId="55F974AE">
    <w:pPr>
      <w:pStyle w:val="Footer"/>
    </w:pPr>
    <w:r w:rsidR="54404727">
      <w:rPr/>
      <w:t>`</w:t>
    </w:r>
  </w:p>
  <w:p w:rsidR="000E1223" w:rsidRDefault="000E1223" w14:paraId="5D96714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77777777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9ADEFF5"/>
    <w:rsid w:val="0A81C0F9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31205F2"/>
    <w:rsid w:val="1348B873"/>
    <w:rsid w:val="149499EF"/>
    <w:rsid w:val="150A08B9"/>
    <w:rsid w:val="15857EFE"/>
    <w:rsid w:val="15A0D29B"/>
    <w:rsid w:val="16E129F1"/>
    <w:rsid w:val="17A3CD18"/>
    <w:rsid w:val="1837BA45"/>
    <w:rsid w:val="1A29E22A"/>
    <w:rsid w:val="1A832279"/>
    <w:rsid w:val="1C1B0454"/>
    <w:rsid w:val="1C69BD7D"/>
    <w:rsid w:val="1E936290"/>
    <w:rsid w:val="20992E28"/>
    <w:rsid w:val="215418BD"/>
    <w:rsid w:val="25BA209C"/>
    <w:rsid w:val="25C8CE89"/>
    <w:rsid w:val="291CC791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4FEE544"/>
    <w:rsid w:val="36951C16"/>
    <w:rsid w:val="380B8B03"/>
    <w:rsid w:val="380B8B03"/>
    <w:rsid w:val="3A7F10DD"/>
    <w:rsid w:val="3C0B0CE6"/>
    <w:rsid w:val="3D65149E"/>
    <w:rsid w:val="3DBCA1E6"/>
    <w:rsid w:val="416B362A"/>
    <w:rsid w:val="41E63D6D"/>
    <w:rsid w:val="41F7D933"/>
    <w:rsid w:val="47FCDA97"/>
    <w:rsid w:val="48C9A5C5"/>
    <w:rsid w:val="48E2020C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404727"/>
    <w:rsid w:val="54761942"/>
    <w:rsid w:val="54BB0325"/>
    <w:rsid w:val="56F6C76A"/>
    <w:rsid w:val="56F6C76A"/>
    <w:rsid w:val="58B23E5A"/>
    <w:rsid w:val="593C5D6C"/>
    <w:rsid w:val="59DA47B2"/>
    <w:rsid w:val="5AA836FB"/>
    <w:rsid w:val="5B4BD0A2"/>
    <w:rsid w:val="5BEA3ABD"/>
    <w:rsid w:val="5C2EA753"/>
    <w:rsid w:val="5C8EAD00"/>
    <w:rsid w:val="5DC66CCF"/>
    <w:rsid w:val="5FD0770D"/>
    <w:rsid w:val="5FEECC65"/>
    <w:rsid w:val="6190FA58"/>
    <w:rsid w:val="62E9155C"/>
    <w:rsid w:val="63460D00"/>
    <w:rsid w:val="63637670"/>
    <w:rsid w:val="6475E53E"/>
    <w:rsid w:val="64E0716E"/>
    <w:rsid w:val="65A5A684"/>
    <w:rsid w:val="67DDD82D"/>
    <w:rsid w:val="681A563A"/>
    <w:rsid w:val="681FFF79"/>
    <w:rsid w:val="686C271F"/>
    <w:rsid w:val="69D27C30"/>
    <w:rsid w:val="6AC07A97"/>
    <w:rsid w:val="6F2AE940"/>
    <w:rsid w:val="6F3A1026"/>
    <w:rsid w:val="707B368B"/>
    <w:rsid w:val="70C638FE"/>
    <w:rsid w:val="72FBF448"/>
    <w:rsid w:val="73F7AE2D"/>
    <w:rsid w:val="7427CB81"/>
    <w:rsid w:val="77B62868"/>
    <w:rsid w:val="783726B1"/>
    <w:rsid w:val="785C0CD5"/>
    <w:rsid w:val="78982AE5"/>
    <w:rsid w:val="7A0BD86E"/>
    <w:rsid w:val="7A718B86"/>
    <w:rsid w:val="7C209B41"/>
    <w:rsid w:val="7D1B0879"/>
    <w:rsid w:val="7D902DB2"/>
    <w:rsid w:val="7E36B9BF"/>
    <w:rsid w:val="7E4C242C"/>
    <w:rsid w:val="7E611DE2"/>
    <w:rsid w:val="7E81C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9</revision>
  <lastPrinted>2025-08-07T05:04:00.0000000Z</lastPrinted>
  <dcterms:created xsi:type="dcterms:W3CDTF">2025-10-20T03:28:00.0000000Z</dcterms:created>
  <dcterms:modified xsi:type="dcterms:W3CDTF">2026-02-06T11:17:56.6348199Z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