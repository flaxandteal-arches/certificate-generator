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451C2837" w:rsidRDefault="00736960" w14:paraId="191C8509" w14:textId="4976A6C6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section 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451C2837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to: not/vary the entry of the place in the heritage register to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[recommended action – enter additional land, remove part, etc]; and revise the [select applicable 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color w:val="auto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36A43B5D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'Primary' in monument.monument_name_use_type %}{{ monument.monument_name }}{% endif %}{% endfor %}</w:t>
            </w:r>
          </w:p>
        </w:tc>
      </w:tr>
      <w:tr w:rsidRPr="004A7B29" w:rsidR="004A7B29" w:rsidTr="36A43B5D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36A43B5D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0B2A009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6945" w:type="dxa"/>
            <w:gridSpan w:val="3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36A43B5D" w:rsidRDefault="004A7B29" w14:paraId="19AAC532" w14:textId="0BBEC533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  <w:tr w:rsidRPr="004A7B29" w:rsidR="004A7B29" w:rsidTr="36A43B5D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36A43B5D" w:rsidRDefault="3EB4F199" w14:paraId="0CEBFA4E" w14:textId="578628B4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2C905047" w14:textId="7383D88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3B1E07A9" w14:textId="585699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36A43B5D" w:rsidRDefault="16E601AC" w14:paraId="2464B70E" w14:textId="36BE125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45CB90AF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45CB90AF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36A43B5D" w:rsidRDefault="27D06F72" w14:paraId="3B4A4755" w14:textId="08AFEDA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27D06F72" w:rsidP="36A43B5D" w:rsidRDefault="27D06F72" w14:paraId="2FFDE190" w14:textId="7BFD43E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27D06F72" w:rsidP="36A43B5D" w:rsidRDefault="27D06F72" w14:paraId="6B8B7B1C" w14:textId="358A08B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27D06F72" w:rsidP="36A43B5D" w:rsidRDefault="27D06F72" w14:paraId="69541ECF" w14:textId="340818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27D06F72" w:rsidP="36A43B5D" w:rsidRDefault="27D06F72" w14:paraId="062B73F5" w14:textId="04421F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27D06F72" w:rsidP="36A43B5D" w:rsidRDefault="27D06F72" w14:paraId="5299F0CC" w14:textId="0232990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27D06F72" w:rsidP="36A43B5D" w:rsidRDefault="27D06F72" w14:paraId="52C4725C" w14:textId="3F55A30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45CB90AF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4B0A62DE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3253ACB0" w:rsidP="48830671" w:rsidRDefault="3253ACB0" w14:paraId="7A9FA8BB" w14:textId="6CFAB223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  <w:t>[Insert boundary description.] See attached map/s.</w:t>
      </w:r>
    </w:p>
    <w:p w:rsidR="3253ACB0" w:rsidP="48830671" w:rsidRDefault="3253ACB0" w14:paraId="245BB753" w14:textId="040900DD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 w:themeColor="accent3" w:themeTint="FF" w:themeShade="FF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2"/>
          <w:szCs w:val="22"/>
          <w:lang w:val="en-AU"/>
        </w:rPr>
        <w:t>[Insert map(s)]</w:t>
      </w:r>
    </w:p>
    <w:p w:rsidR="33C30049" w:rsidP="48830671" w:rsidRDefault="33C30049" w14:paraId="77020B3A" w14:textId="293681A2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%}Current heritage register boundary</w:t>
      </w:r>
    </w:p>
    <w:p w:rsidR="33C30049" w:rsidP="48830671" w:rsidRDefault="33C30049" w14:paraId="3A647B88" w14:textId="1C4EEB07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3C30049" w:rsidP="2DC0B29C" w:rsidRDefault="33C30049" w14:paraId="5D25EE63" w14:textId="24B15E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5DDB05A1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B8D1119" w:rsidP="184F5ACD" w:rsidRDefault="5B8D1119" w14:paraId="7073C497" w14:textId="52DF130C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  <w:r>
        <w:br w:type="page"/>
      </w:r>
    </w:p>
    <w:p w:rsidR="3170F84F" w:rsidP="184F5ACD" w:rsidRDefault="3170F84F" w14:paraId="2525CAB4" w14:textId="5C23E46C">
      <w:pPr>
        <w:widowControl w:val="1"/>
        <w:spacing w:before="0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Endnotes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</w:t>
          </w:r>
          <w:r w:rsidRPr="45CB90AF" w:rsidR="45CB90AF">
            <w:rPr>
              <w:sz w:val="16"/>
              <w:szCs w:val="16"/>
            </w:rPr>
            <w:t>system_reference_numbers.uuid.resourceid</w:t>
          </w:r>
          <w:r w:rsidRPr="45CB90AF" w:rsidR="45CB90AF">
            <w:rPr>
              <w:sz w:val="16"/>
              <w:szCs w:val="16"/>
            </w:rPr>
            <w:t xml:space="preserve"> }}  {% for monument in </w:t>
          </w:r>
          <w:r w:rsidRPr="45CB90AF" w:rsidR="45CB90AF">
            <w:rPr>
              <w:sz w:val="16"/>
              <w:szCs w:val="16"/>
            </w:rPr>
            <w:t>monument_names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if </w:t>
          </w:r>
          <w:r w:rsidRPr="45CB90AF" w:rsidR="45CB90AF">
            <w:rPr>
              <w:sz w:val="16"/>
              <w:szCs w:val="16"/>
            </w:rPr>
            <w:t>monument.monument_name_use_type</w:t>
          </w:r>
          <w:r w:rsidRPr="45CB90AF" w:rsidR="45CB90AF">
            <w:rPr>
              <w:sz w:val="16"/>
              <w:szCs w:val="16"/>
            </w:rPr>
            <w:t xml:space="preserve"> == 'Primary'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set name = </w:t>
          </w:r>
          <w:r w:rsidRPr="45CB90AF" w:rsidR="45CB90AF">
            <w:rPr>
              <w:sz w:val="16"/>
              <w:szCs w:val="16"/>
            </w:rPr>
            <w:t>monument.monument_name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>{ name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}}{</w:t>
          </w:r>
          <w:r w:rsidRPr="45CB90AF" w:rsidR="45CB90AF">
            <w:rPr>
              <w:sz w:val="16"/>
              <w:szCs w:val="16"/>
            </w:rPr>
            <w:t xml:space="preserve">% endif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</w:t>
          </w:r>
          <w:r w:rsidRPr="45CB90AF" w:rsidR="45CB90AF">
            <w:rPr>
              <w:sz w:val="16"/>
              <w:szCs w:val="16"/>
            </w:rPr>
            <w:t>endfor</w:t>
          </w:r>
          <w:r w:rsidRPr="45CB90AF" w:rsidR="45CB90AF">
            <w:rPr>
              <w:sz w:val="16"/>
              <w:szCs w:val="16"/>
            </w:rPr>
            <w:t xml:space="preserve"> %}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21EA76A"/>
    <w:rsid w:val="034EC0EB"/>
    <w:rsid w:val="04B71C02"/>
    <w:rsid w:val="04E74C9D"/>
    <w:rsid w:val="05A64039"/>
    <w:rsid w:val="06310E42"/>
    <w:rsid w:val="0655F4D0"/>
    <w:rsid w:val="06A57C16"/>
    <w:rsid w:val="083969CC"/>
    <w:rsid w:val="09168129"/>
    <w:rsid w:val="0A0DCFC0"/>
    <w:rsid w:val="0C9E5422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8B3C01"/>
    <w:rsid w:val="1BC08D45"/>
    <w:rsid w:val="1CE56A05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64227D8"/>
    <w:rsid w:val="26ED915A"/>
    <w:rsid w:val="274D5F26"/>
    <w:rsid w:val="274D5F26"/>
    <w:rsid w:val="27D06F72"/>
    <w:rsid w:val="284E4D80"/>
    <w:rsid w:val="28E9D27C"/>
    <w:rsid w:val="28F21516"/>
    <w:rsid w:val="29322A03"/>
    <w:rsid w:val="2980604A"/>
    <w:rsid w:val="2DBDD237"/>
    <w:rsid w:val="2DC0B29C"/>
    <w:rsid w:val="2F94A585"/>
    <w:rsid w:val="3006D6D0"/>
    <w:rsid w:val="303EC112"/>
    <w:rsid w:val="30565077"/>
    <w:rsid w:val="316B118E"/>
    <w:rsid w:val="3170F84F"/>
    <w:rsid w:val="3253ACB0"/>
    <w:rsid w:val="333D4E82"/>
    <w:rsid w:val="338EF00F"/>
    <w:rsid w:val="33C30049"/>
    <w:rsid w:val="3510133A"/>
    <w:rsid w:val="35C45F6E"/>
    <w:rsid w:val="36A43B5D"/>
    <w:rsid w:val="37FE80A7"/>
    <w:rsid w:val="37FE80A7"/>
    <w:rsid w:val="3955321D"/>
    <w:rsid w:val="3A0FDF2D"/>
    <w:rsid w:val="3CCD631B"/>
    <w:rsid w:val="3EB4F199"/>
    <w:rsid w:val="3F6D67E5"/>
    <w:rsid w:val="3F8BD208"/>
    <w:rsid w:val="41AF3936"/>
    <w:rsid w:val="41F21073"/>
    <w:rsid w:val="44DAB8EC"/>
    <w:rsid w:val="451C2837"/>
    <w:rsid w:val="45CB90AF"/>
    <w:rsid w:val="4600CDDC"/>
    <w:rsid w:val="46A2171D"/>
    <w:rsid w:val="48166420"/>
    <w:rsid w:val="48830671"/>
    <w:rsid w:val="49ECC795"/>
    <w:rsid w:val="4A67CD30"/>
    <w:rsid w:val="4B9A76A5"/>
    <w:rsid w:val="4C1B0D5C"/>
    <w:rsid w:val="4CDF999C"/>
    <w:rsid w:val="4D35BDFB"/>
    <w:rsid w:val="4DD7A362"/>
    <w:rsid w:val="4F51B3FB"/>
    <w:rsid w:val="4F51B3FB"/>
    <w:rsid w:val="4FD265D3"/>
    <w:rsid w:val="50F175A6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35E4BE"/>
    <w:rsid w:val="6E8301A3"/>
    <w:rsid w:val="6E8C9167"/>
    <w:rsid w:val="6ECB2822"/>
    <w:rsid w:val="70561C6D"/>
    <w:rsid w:val="70BBFB8E"/>
    <w:rsid w:val="71BBF924"/>
    <w:rsid w:val="74A80281"/>
    <w:rsid w:val="74A80281"/>
    <w:rsid w:val="755D1EFA"/>
    <w:rsid w:val="7726C5E3"/>
    <w:rsid w:val="77AC9DE5"/>
    <w:rsid w:val="7A78950F"/>
    <w:rsid w:val="7AC9B947"/>
    <w:rsid w:val="7B7D8B54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22</revision>
  <lastPrinted>2025-08-07T05:04:00.0000000Z</lastPrinted>
  <dcterms:created xsi:type="dcterms:W3CDTF">2025-10-21T00:56:00.0000000Z</dcterms:created>
  <dcterms:modified xsi:type="dcterms:W3CDTF">2026-02-25T11:36:05.5500903Z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