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B11961" w:rsidR="00B11961" w:rsidP="758D37E1" w:rsidRDefault="00B11961" w14:paraId="71BDD6B6" w14:textId="2287D89D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i w:val="1"/>
          <w:iCs w:val="1"/>
          <w:sz w:val="18"/>
          <w:szCs w:val="18"/>
        </w:rPr>
        <w:t>Queensland Heritage Act 1992 section 46A</w:t>
      </w:r>
    </w:p>
    <w:p w:rsidRPr="00B11961" w:rsidR="00B11961" w:rsidP="758D37E1" w:rsidRDefault="00B11961" w14:paraId="64D64434" w14:textId="28FB668D">
      <w:pPr>
        <w:spacing w:line="280" w:lineRule="atLeast"/>
        <w:rPr>
          <w:rFonts w:ascii="Noto Sans" w:hAnsi="Noto Sans" w:cs="Noto Sans"/>
          <w:i w:val="1"/>
          <w:iCs w:val="1"/>
          <w:sz w:val="18"/>
          <w:szCs w:val="18"/>
        </w:rPr>
      </w:pPr>
    </w:p>
    <w:p w:rsidRPr="00B11961" w:rsidR="00B11961" w:rsidP="758D37E1" w:rsidRDefault="00B11961" w14:paraId="53666813" w14:textId="2AC0479F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section 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758D37E1" w:rsidRDefault="00B11961" w14:paraId="0F6523CF" w14:textId="319D9253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758D37E1" w:rsidRDefault="00B11961" w14:paraId="62F4E141" w14:textId="30126B40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section 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774514F3" w:rsidRDefault="00B11961" w14:paraId="67726A7B" w14:textId="77777777">
      <w:pPr>
        <w:pBdr>
          <w:bottom w:val="dotted" w:color="FF000000" w:sz="4" w:space="1"/>
        </w:pBdr>
        <w:spacing w:before="160" w:beforeAutospacing="off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774514F3" w:rsidRDefault="00B11961" w14:paraId="625C1BCE" w14:textId="16192BFF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="774514F3" w:rsidP="774514F3" w:rsidRDefault="774514F3" w14:paraId="731D65DD" w14:textId="2F39701B">
      <w:pPr>
        <w:jc w:val="both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13282B79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15B3360D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172D4241" w14:textId="398A3519">
            <w:pPr>
              <w:widowControl w:val="1"/>
              <w:spacing w:before="120" w:beforeAutospacing="off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B11961" w:rsidR="00B11961" w:rsidTr="13282B79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219EFEC3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13282B79" w:rsidRDefault="00B11961" w14:paraId="4BE43C5A" w14:textId="0036B58C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01C91A32" w14:textId="21B2850A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13282B79" w:rsidRDefault="00B11961" w14:paraId="0DEC13DA" w14:textId="44725B6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13282B79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13282B79" w:rsidRDefault="34FEE544" w14:paraId="228AD377" w14:textId="7AA72558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34FEE544" w:rsidP="13282B79" w:rsidRDefault="34FEE544" w14:paraId="2EA6B6D3" w14:textId="069BA1C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D1B0879" w:rsidP="13282B79" w:rsidRDefault="7D1B0879" w14:paraId="54D3D296" w14:textId="201B15D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A718B86" w:rsidP="13282B79" w:rsidRDefault="7A718B86" w14:paraId="0A19C4F4" w14:textId="0ED3C05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B11961" w:rsidR="00B11961" w:rsidP="774514F3" w:rsidRDefault="00B11961" w14:paraId="7E27503F" w14:textId="56940C60">
      <w:pPr>
        <w:pStyle w:val="Normal"/>
        <w:keepNext w:val="1"/>
        <w:spacing w:before="200" w:beforeAutospacing="off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| selectattr('local_heritage_list_criteria_type') | sort(attribute='local_heritage_list_criteria_type.0')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Pr="00B11961" w:rsidR="00B11961" w:rsidP="16DC5683" w:rsidRDefault="00B11961" w14:paraId="61833427" w14:textId="4C228919">
      <w:pPr>
        <w:pStyle w:val="Normal"/>
        <w:pageBreakBefore w:val="1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774514F3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774514F3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13282B79" w:rsidRDefault="0E74F3B2" w14:paraId="27DEB065" w14:textId="3FBD096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0E74F3B2" w:rsidP="13282B79" w:rsidRDefault="0E74F3B2" w14:paraId="32C323DA" w14:textId="3918CDA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0E74F3B2" w:rsidP="13282B79" w:rsidRDefault="0E74F3B2" w14:paraId="10B67159" w14:textId="27FF27DB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0E74F3B2" w:rsidP="13282B79" w:rsidRDefault="0E74F3B2" w14:paraId="4AC2E3FF" w14:textId="2FF0608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0E74F3B2" w:rsidP="13282B79" w:rsidRDefault="0E74F3B2" w14:paraId="0000304E" w14:textId="28A8D5C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0E74F3B2" w:rsidP="13282B79" w:rsidRDefault="0E74F3B2" w14:paraId="0E86BBE8" w14:textId="7C1B362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0E74F3B2" w:rsidP="13282B79" w:rsidRDefault="0E74F3B2" w14:paraId="3379F0B0" w14:textId="601443C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0E74F3B2" w:rsidP="13282B79" w:rsidRDefault="0E74F3B2" w14:paraId="5B1EC792" w14:textId="406A767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0E74F3B2" w:rsidP="34FEE544" w:rsidRDefault="0E74F3B2" w14:paraId="4AF23D52" w14:textId="0EB159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774514F3" w:rsidRDefault="0E74F3B2" w14:paraId="6E62B044" w14:textId="4FD1FF64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0E74F3B2" w:rsidP="774514F3" w:rsidRDefault="0E74F3B2" w14:paraId="48451C22" w14:textId="286D5D7E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R="0E74F3B2" w:rsidTr="774514F3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725EABEF" w14:textId="78EA350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4BB1B118" w14:textId="1E2E45B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774514F3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13282B79" w:rsidRDefault="00B11961" w14:paraId="2F4ED306" w14:textId="492C9B9C">
      <w:pPr>
        <w:pStyle w:val="Normal"/>
        <w:pageBreakBefore w:val="1"/>
        <w:widowControl w:val="1"/>
        <w:spacing w:before="240" w:beforeAutospacing="off" w:after="12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B11961" w:rsidR="00B11961" w:rsidP="774514F3" w:rsidRDefault="00B11961" w14:paraId="28A99B0F" w14:textId="4C15996D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774514F3" w:rsidRDefault="00B11961" w14:paraId="732FB81C" w14:textId="2892B756">
      <w:pPr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B11961" w:rsidR="00B11961" w:rsidP="774514F3" w:rsidRDefault="00B11961" w14:paraId="25727D6B" w14:textId="055149F9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B11961" w:rsidR="00B11961" w:rsidP="4E22E012" w:rsidRDefault="00B11961" w14:paraId="0035C873" w14:textId="50612D62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A7F10DD" w:rsidP="27534141" w:rsidRDefault="3A7F10DD" w14:paraId="0A370C39" w14:textId="641D1BF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13282B79" w:rsidRDefault="7C209B41" w14:paraId="2181E424" w14:textId="0A66B304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7C209B41" w:rsidP="13282B79" w:rsidRDefault="7C209B41" w14:paraId="66653AD3" w14:textId="72042DC9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7C209B41" w:rsidP="774514F3" w:rsidRDefault="7C209B41" w14:paraId="3C7A92B4" w14:textId="2EC3C0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758D37E1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1AF1D85B">
          <w:pPr>
            <w:pStyle w:val="Footer"/>
            <w:rPr>
              <w:sz w:val="16"/>
              <w:szCs w:val="16"/>
            </w:rPr>
          </w:pPr>
          <w:r w:rsidRPr="774514F3" w:rsidR="774514F3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address.town</w:t>
          </w:r>
          <w:r w:rsidRPr="774514F3" w:rsidR="774514F3">
            <w:rPr>
              <w:sz w:val="16"/>
              <w:szCs w:val="16"/>
            </w:rPr>
            <w:t xml:space="preserve"> | capitalise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Destroyed place recommendation</w:t>
          </w:r>
        </w:p>
      </w:tc>
      <w:tc>
        <w:tcPr>
          <w:tcW w:w="2040" w:type="dxa"/>
          <w:tcMar/>
          <w:vAlign w:val="bottom"/>
        </w:tcPr>
        <w:p w:rsidR="2B9B6F99" w:rsidP="758D37E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758D37E1" w:rsidR="758D37E1">
            <w:rPr>
              <w:sz w:val="16"/>
              <w:szCs w:val="16"/>
            </w:rPr>
            <w:t xml:space="preserve">Page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  <w:r w:rsidRPr="758D37E1" w:rsidR="758D37E1">
            <w:rPr>
              <w:sz w:val="16"/>
              <w:szCs w:val="16"/>
            </w:rPr>
            <w:t xml:space="preserve"> of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425815" cy="96329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425815" cy="9632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6D1CA2" w:rsidRDefault="006D1CA2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1319DF5E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 w:rsidR="774514F3">
      <w:rPr>
        <w:color w:val="005EB8" w:themeColor="text1"/>
        <w:sz w:val="22"/>
        <w:szCs w:val="2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6CF17E4"/>
    <w:rsid w:val="078215EA"/>
    <w:rsid w:val="09ADEFF5"/>
    <w:rsid w:val="0A81C0F9"/>
    <w:rsid w:val="0A9EB727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2C67410"/>
    <w:rsid w:val="131205F2"/>
    <w:rsid w:val="13282B79"/>
    <w:rsid w:val="1348B873"/>
    <w:rsid w:val="149499EF"/>
    <w:rsid w:val="150A08B9"/>
    <w:rsid w:val="15857EFE"/>
    <w:rsid w:val="15A0D29B"/>
    <w:rsid w:val="1670D0CB"/>
    <w:rsid w:val="16DC5683"/>
    <w:rsid w:val="16E129F1"/>
    <w:rsid w:val="17A3CD18"/>
    <w:rsid w:val="1837BA45"/>
    <w:rsid w:val="18B0FB83"/>
    <w:rsid w:val="1A29E22A"/>
    <w:rsid w:val="1A832279"/>
    <w:rsid w:val="1BA6B546"/>
    <w:rsid w:val="1C1B0454"/>
    <w:rsid w:val="1C69BD7D"/>
    <w:rsid w:val="1E936290"/>
    <w:rsid w:val="20992E28"/>
    <w:rsid w:val="215418BD"/>
    <w:rsid w:val="218EECF2"/>
    <w:rsid w:val="248FAB4C"/>
    <w:rsid w:val="25BA209C"/>
    <w:rsid w:val="25C8CE89"/>
    <w:rsid w:val="27534141"/>
    <w:rsid w:val="281772B0"/>
    <w:rsid w:val="291CC791"/>
    <w:rsid w:val="294AEDD6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256A2A6"/>
    <w:rsid w:val="34FEE544"/>
    <w:rsid w:val="36951C16"/>
    <w:rsid w:val="36DF049E"/>
    <w:rsid w:val="380B8B03"/>
    <w:rsid w:val="380B8B03"/>
    <w:rsid w:val="3A7F10DD"/>
    <w:rsid w:val="3AB743E3"/>
    <w:rsid w:val="3B966D52"/>
    <w:rsid w:val="3C0B0CE6"/>
    <w:rsid w:val="3C1ECFE7"/>
    <w:rsid w:val="3D65149E"/>
    <w:rsid w:val="3DBCA1E6"/>
    <w:rsid w:val="416B362A"/>
    <w:rsid w:val="417FEBFA"/>
    <w:rsid w:val="41E63D6D"/>
    <w:rsid w:val="41F7D933"/>
    <w:rsid w:val="47A38D62"/>
    <w:rsid w:val="47FCDA97"/>
    <w:rsid w:val="48C9A5C5"/>
    <w:rsid w:val="48E2020C"/>
    <w:rsid w:val="4912F866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336614"/>
    <w:rsid w:val="54404727"/>
    <w:rsid w:val="54761942"/>
    <w:rsid w:val="54BB0325"/>
    <w:rsid w:val="568AC089"/>
    <w:rsid w:val="56F6C76A"/>
    <w:rsid w:val="56F6C76A"/>
    <w:rsid w:val="58B23E5A"/>
    <w:rsid w:val="593C5D6C"/>
    <w:rsid w:val="59DA47B2"/>
    <w:rsid w:val="5AA836FB"/>
    <w:rsid w:val="5B4BD0A2"/>
    <w:rsid w:val="5BEA3ABD"/>
    <w:rsid w:val="5C2EA753"/>
    <w:rsid w:val="5C8EAD00"/>
    <w:rsid w:val="5DC66CCF"/>
    <w:rsid w:val="5FD0770D"/>
    <w:rsid w:val="5FEECC65"/>
    <w:rsid w:val="6190FA58"/>
    <w:rsid w:val="62249D8C"/>
    <w:rsid w:val="62E9155C"/>
    <w:rsid w:val="63460D00"/>
    <w:rsid w:val="63637670"/>
    <w:rsid w:val="6475E53E"/>
    <w:rsid w:val="64E0716E"/>
    <w:rsid w:val="65A5A684"/>
    <w:rsid w:val="670A79EE"/>
    <w:rsid w:val="67DDD82D"/>
    <w:rsid w:val="681A563A"/>
    <w:rsid w:val="681FFF79"/>
    <w:rsid w:val="686C271F"/>
    <w:rsid w:val="694E2FCB"/>
    <w:rsid w:val="6960B5F9"/>
    <w:rsid w:val="69D27C30"/>
    <w:rsid w:val="6A4BF491"/>
    <w:rsid w:val="6AC07A97"/>
    <w:rsid w:val="6F2AE940"/>
    <w:rsid w:val="6F3A1026"/>
    <w:rsid w:val="707B368B"/>
    <w:rsid w:val="70C638FE"/>
    <w:rsid w:val="72FBF448"/>
    <w:rsid w:val="73F7AE2D"/>
    <w:rsid w:val="7427CB81"/>
    <w:rsid w:val="742CC316"/>
    <w:rsid w:val="758D37E1"/>
    <w:rsid w:val="774514F3"/>
    <w:rsid w:val="7783E58E"/>
    <w:rsid w:val="77B62868"/>
    <w:rsid w:val="77FD55C5"/>
    <w:rsid w:val="783726B1"/>
    <w:rsid w:val="785C0CD5"/>
    <w:rsid w:val="78982AE5"/>
    <w:rsid w:val="79C2BF24"/>
    <w:rsid w:val="7A0BD86E"/>
    <w:rsid w:val="7A718B86"/>
    <w:rsid w:val="7BC4985A"/>
    <w:rsid w:val="7C209B41"/>
    <w:rsid w:val="7CD257C8"/>
    <w:rsid w:val="7D1B0879"/>
    <w:rsid w:val="7D902DB2"/>
    <w:rsid w:val="7E36B9BF"/>
    <w:rsid w:val="7E4C242C"/>
    <w:rsid w:val="7E611DE2"/>
    <w:rsid w:val="7E81C6A1"/>
    <w:rsid w:val="7E89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Id8"/><Relationship Type="http://schemas.openxmlformats.org/officeDocument/2006/relationships/footer" Target="footer1.xml" Id="rId13"/><Relationship Type="http://schemas.openxmlformats.org/officeDocument/2006/relationships/customXml" Target="../customXml/item3.xml" Id="rId3"/><Relationship Type="http://schemas.openxmlformats.org/officeDocument/2006/relationships/styles" Target="styles.xml" Id="rId7"/><Relationship Type="http://schemas.openxmlformats.org/officeDocument/2006/relationships/header" Target="header1.xml" Id="rId12"/><Relationship Type="http://schemas.openxmlformats.org/officeDocument/2006/relationships/customXml" Target="../customXml/item2.xml" Id="rId2"/><Relationship Type="http://schemas.openxmlformats.org/officeDocument/2006/relationships/theme" Target="theme/theme1.xml" Id="rId16"/><Relationship Type="http://schemas.openxmlformats.org/officeDocument/2006/relationships/customXml" Target="../customXml/item1.xml" Id="rId1"/><Relationship Type="http://schemas.openxmlformats.org/officeDocument/2006/relationships/numbering" Target="numbering.xml" Id="rId6"/><Relationship Type="http://schemas.openxmlformats.org/officeDocument/2006/relationships/endnotes" Target="endnotes.xml" Id="rId11"/><Relationship Type="http://schemas.openxmlformats.org/officeDocument/2006/relationships/customXml" Target="../customXml/item5.xml" Id="rId5"/><Relationship Type="http://schemas.openxmlformats.org/officeDocument/2006/relationships/fontTable" Target="fontTable.xml" Id="rId15"/><Relationship Type="http://schemas.openxmlformats.org/officeDocument/2006/relationships/footnotes" Target="footnotes.xml" Id="rId10"/><Relationship Type="http://schemas.openxmlformats.org/officeDocument/2006/relationships/customXml" Target="../customXml/item4.xml" Id="rId4"/><Relationship Type="http://schemas.openxmlformats.org/officeDocument/2006/relationships/webSettings" Target="webSettings.xml" Id="rId9"/><Relationship Type="http://schemas.openxmlformats.org/officeDocument/2006/relationships/header" Target="header2.xml" Id="rId14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15</revision>
  <lastPrinted>2025-08-07T05:04:00.0000000Z</lastPrinted>
  <dcterms:created xsi:type="dcterms:W3CDTF">2025-10-20T03:28:00.0000000Z</dcterms:created>
  <dcterms:modified xsi:type="dcterms:W3CDTF">2026-02-25T11:10:46.6334245Z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